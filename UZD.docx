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ED19" w14:textId="77777777" w:rsidR="00D108C7" w:rsidRPr="00144F00" w:rsidRDefault="00374A16" w:rsidP="00AE5BA8">
      <w:pPr>
        <w:spacing w:after="120"/>
        <w:jc w:val="center"/>
        <w:rPr>
          <w:rFonts w:eastAsia="MS Gothic"/>
          <w:spacing w:val="40"/>
          <w:lang w:val="en-US"/>
        </w:rPr>
      </w:pPr>
      <w:r w:rsidRPr="00DE26ED">
        <w:rPr>
          <w:rFonts w:eastAsia="MS Gothic"/>
          <w:spacing w:val="40"/>
        </w:rPr>
        <w:t>УЛТРАЗВУКОВА ПР</w:t>
      </w:r>
      <w:r w:rsidR="00144F00">
        <w:rPr>
          <w:rFonts w:eastAsia="MS Gothic"/>
          <w:spacing w:val="40"/>
        </w:rPr>
        <w:t>ЕНАТАЛНА ДИАГНОСТИКА</w:t>
      </w:r>
    </w:p>
    <w:p w14:paraId="5ED194FF" w14:textId="77777777" w:rsidR="0050748F" w:rsidRPr="0097486A" w:rsidRDefault="00716384" w:rsidP="0050748F">
      <w:pPr>
        <w:spacing w:after="0"/>
        <w:jc w:val="right"/>
        <w:rPr>
          <w:rFonts w:eastAsia="MS Gothic"/>
          <w:sz w:val="18"/>
        </w:rPr>
      </w:pPr>
      <w:r>
        <w:rPr>
          <w:rFonts w:eastAsia="MS Gothic"/>
          <w:sz w:val="18"/>
        </w:rPr>
        <w:fldChar w:fldCharType="begin"/>
      </w:r>
      <w:r>
        <w:rPr>
          <w:rFonts w:eastAsia="MS Gothic"/>
          <w:sz w:val="18"/>
        </w:rPr>
        <w:instrText xml:space="preserve"> DOCPROPERTY  DocumentId  \* MERGEFORMAT </w:instrText>
      </w:r>
      <w:r>
        <w:rPr>
          <w:rFonts w:eastAsia="MS Gothic"/>
          <w:sz w:val="18"/>
        </w:rPr>
        <w:fldChar w:fldCharType="separate"/>
      </w:r>
      <w:r w:rsidR="000C14DE">
        <w:rPr>
          <w:rFonts w:eastAsia="MS Gothic"/>
          <w:sz w:val="18"/>
        </w:rPr>
        <w:t>УЗД-Click or tap here to enter text.-160505</w:t>
      </w:r>
      <w:r>
        <w:rPr>
          <w:rFonts w:eastAsia="MS Gothic"/>
          <w:sz w:val="18"/>
        </w:rPr>
        <w:fldChar w:fldCharType="end"/>
      </w: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1266"/>
        <w:gridCol w:w="147"/>
        <w:gridCol w:w="992"/>
        <w:gridCol w:w="847"/>
        <w:gridCol w:w="1417"/>
        <w:gridCol w:w="394"/>
        <w:gridCol w:w="319"/>
        <w:gridCol w:w="1259"/>
        <w:gridCol w:w="195"/>
        <w:gridCol w:w="1377"/>
        <w:gridCol w:w="1417"/>
        <w:gridCol w:w="855"/>
      </w:tblGrid>
      <w:tr w:rsidR="00DB1DA0" w:rsidRPr="00DE26ED" w14:paraId="3D17C7F0" w14:textId="77777777" w:rsidTr="004D77E9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94DEE54" w14:textId="77777777" w:rsidR="00DB1DA0" w:rsidRPr="00DE26ED" w:rsidRDefault="00DB1DA0" w:rsidP="00DB1DA0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</w:rPr>
              <w:t xml:space="preserve">Пациент: </w:t>
            </w:r>
          </w:p>
        </w:tc>
        <w:sdt>
          <w:sdtPr>
            <w:alias w:val="patient_name"/>
            <w:tag w:val="patient_name"/>
            <w:id w:val="1947577347"/>
            <w:lock w:val="sdtLocked"/>
            <w:placeholder>
              <w:docPart w:val="C2B087BB0C0645A1ACF37F58CBAACAA8"/>
            </w:placeholder>
            <w:showingPlcHdr/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Content>
            <w:tc>
              <w:tcPr>
                <w:tcW w:w="6947" w:type="dxa"/>
                <w:gridSpan w:val="9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2DBCD160" w14:textId="77777777" w:rsidR="00DB1DA0" w:rsidRPr="00DE26ED" w:rsidRDefault="004F3E28" w:rsidP="00240AFA">
                <w:pPr>
                  <w:rPr>
                    <w:b/>
                    <w:bCs/>
                  </w:rPr>
                </w:pPr>
                <w:r w:rsidRPr="00DE26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227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FB926F1" w14:textId="77777777" w:rsidR="00DB1DA0" w:rsidRPr="00DE26ED" w:rsidRDefault="00374A16" w:rsidP="00825BE9">
            <w:pPr>
              <w:jc w:val="right"/>
              <w:rPr>
                <w:rFonts w:eastAsia="MS Gothic"/>
              </w:rPr>
            </w:pPr>
            <w:r w:rsidRPr="00DE26ED">
              <w:rPr>
                <w:rFonts w:eastAsia="MS Gothic"/>
                <w:bCs/>
              </w:rPr>
              <w:t>Възраст</w:t>
            </w:r>
            <w:r w:rsidR="00DB1DA0" w:rsidRPr="00DE26ED">
              <w:rPr>
                <w:rFonts w:eastAsia="MS Gothic"/>
                <w:bCs/>
              </w:rPr>
              <w:t>:</w:t>
            </w:r>
            <w:r w:rsidR="0076112A" w:rsidRPr="00DE26ED">
              <w:rPr>
                <w:rFonts w:eastAsia="MS Gothic"/>
                <w:bCs/>
              </w:rPr>
              <w:t xml:space="preserve"> </w:t>
            </w:r>
            <w:sdt>
              <w:sdtPr>
                <w:rPr>
                  <w:rStyle w:val="Strong"/>
                </w:rPr>
                <w:alias w:val="age"/>
                <w:tag w:val="age"/>
                <w:id w:val="-412707773"/>
                <w:lock w:val="sdtLocked"/>
                <w:placeholder>
                  <w:docPart w:val="77CD9B015C26426384531209D8AFF129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25BE9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  <w:r w:rsidR="002F70F7" w:rsidRPr="00DE26ED">
              <w:rPr>
                <w:rStyle w:val="Strong"/>
              </w:rPr>
              <w:t xml:space="preserve"> </w:t>
            </w:r>
            <w:r w:rsidR="002F70F7" w:rsidRPr="00DE26ED">
              <w:rPr>
                <w:rStyle w:val="Strong"/>
                <w:b w:val="0"/>
              </w:rPr>
              <w:t>г.</w:t>
            </w:r>
          </w:p>
        </w:tc>
      </w:tr>
      <w:tr w:rsidR="0050748F" w:rsidRPr="00DE26ED" w14:paraId="31044BE3" w14:textId="77777777" w:rsidTr="004D77E9">
        <w:tc>
          <w:tcPr>
            <w:tcW w:w="126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45E1A9A" w14:textId="77777777" w:rsidR="0050748F" w:rsidRPr="00DE26ED" w:rsidRDefault="0050748F" w:rsidP="00DB1DA0">
            <w:pPr>
              <w:rPr>
                <w:rFonts w:eastAsia="MS Gothic"/>
              </w:rPr>
            </w:pPr>
            <w:r w:rsidRPr="00DE26ED">
              <w:rPr>
                <w:rFonts w:eastAsia="MS Gothic"/>
              </w:rPr>
              <w:t>Адрес:</w:t>
            </w:r>
          </w:p>
        </w:tc>
        <w:sdt>
          <w:sdtPr>
            <w:rPr>
              <w:rStyle w:val="Strong"/>
            </w:rPr>
            <w:alias w:val="address"/>
            <w:tag w:val="address"/>
            <w:id w:val="-1750730536"/>
            <w:lock w:val="sdtLocked"/>
            <w:placeholder>
              <w:docPart w:val="F69B01D0B5184520888795B356615E28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6947" w:type="dxa"/>
                <w:gridSpan w:val="9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392F6CAC" w14:textId="77777777" w:rsidR="0050748F" w:rsidRPr="00DE26ED" w:rsidRDefault="00FB2628">
                <w:pPr>
                  <w:rPr>
                    <w:rFonts w:eastAsia="MS Gothic"/>
                    <w:bCs/>
                  </w:rPr>
                </w:pPr>
                <w:r w:rsidRPr="004B63CB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22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68DD72" w14:textId="77777777" w:rsidR="0050748F" w:rsidRPr="00DE26ED" w:rsidRDefault="0050748F" w:rsidP="0050748F">
            <w:pPr>
              <w:jc w:val="right"/>
              <w:rPr>
                <w:rFonts w:eastAsia="MS Gothic"/>
                <w:bCs/>
              </w:rPr>
            </w:pPr>
          </w:p>
        </w:tc>
      </w:tr>
      <w:tr w:rsidR="00AE2594" w:rsidRPr="00DE26ED" w14:paraId="034493C0" w14:textId="77777777" w:rsidTr="004D77E9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0057B" w14:textId="77777777" w:rsidR="00AE2594" w:rsidRPr="00DE26ED" w:rsidRDefault="00AE2594" w:rsidP="00DB1DA0">
            <w:pPr>
              <w:rPr>
                <w:rFonts w:eastAsia="MS Gothic"/>
              </w:rPr>
            </w:pPr>
            <w:r w:rsidRPr="00DE26ED">
              <w:rPr>
                <w:rFonts w:eastAsia="MS Gothic"/>
              </w:rPr>
              <w:t>ПРМ:</w:t>
            </w:r>
          </w:p>
        </w:tc>
        <w:sdt>
          <w:sdtPr>
            <w:rPr>
              <w:rStyle w:val="Strong"/>
            </w:rPr>
            <w:alias w:val="prm"/>
            <w:tag w:val="prm"/>
            <w:id w:val="375043940"/>
            <w:lock w:val="sdtLocked"/>
            <w:placeholder>
              <w:docPart w:val="22421394E4524B20AC418E108B6E216B"/>
            </w:placeholder>
            <w:showingPlcHdr/>
            <w:date w:fullDate="2023-04-30T00:00:00Z">
              <w:dateFormat w:val="d.M.yyyy 'г.'"/>
              <w:lid w:val="bg-BG"/>
              <w:storeMappedDataAs w:val="dateTime"/>
              <w:calendar w:val="gregorian"/>
            </w:date>
          </w:sdtPr>
          <w:sdtContent>
            <w:tc>
              <w:tcPr>
                <w:tcW w:w="1986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93EF423" w14:textId="77777777" w:rsidR="00AE2594" w:rsidRPr="00DE26ED" w:rsidRDefault="00BF58F8" w:rsidP="00BF58F8">
                <w:pPr>
                  <w:rPr>
                    <w:rStyle w:val="Strong"/>
                  </w:rPr>
                </w:pPr>
                <w:r w:rsidRPr="00DE26ED">
                  <w:rPr>
                    <w:rStyle w:val="PlaceholderText"/>
                  </w:rPr>
                  <w:t>00/00/0000</w:t>
                </w:r>
              </w:p>
            </w:tc>
          </w:sdtContent>
        </w:sdt>
        <w:tc>
          <w:tcPr>
            <w:tcW w:w="1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89BE2" w14:textId="77777777" w:rsidR="00AE2594" w:rsidRPr="00DE26ED" w:rsidRDefault="00AE2594" w:rsidP="00374A16">
            <w:pPr>
              <w:rPr>
                <w:rStyle w:val="Strong"/>
                <w:b w:val="0"/>
              </w:rPr>
            </w:pPr>
            <w:r w:rsidRPr="00DE26ED">
              <w:rPr>
                <w:rStyle w:val="Strong"/>
                <w:b w:val="0"/>
              </w:rPr>
              <w:t>Дата на УЗИ:</w:t>
            </w:r>
          </w:p>
        </w:tc>
        <w:sdt>
          <w:sdtPr>
            <w:rPr>
              <w:rStyle w:val="Strong"/>
              <w:b w:val="0"/>
            </w:rPr>
            <w:alias w:val="date_uzi"/>
            <w:tag w:val="date_uzi"/>
            <w:id w:val="-178739018"/>
            <w:lock w:val="sdtLocked"/>
            <w:placeholder>
              <w:docPart w:val="0DD41CB8CB664F5CA88B6941EA52549D"/>
            </w:placeholder>
            <w:showingPlcHdr/>
            <w:date w:fullDate="2023-04-30T00:00:00Z">
              <w:dateFormat w:val="d.M.yyyy 'г.'"/>
              <w:lid w:val="bg-BG"/>
              <w:storeMappedDataAs w:val="dateTime"/>
              <w:calendar w:val="gregorian"/>
            </w:date>
          </w:sdtPr>
          <w:sdtContent>
            <w:tc>
              <w:tcPr>
                <w:tcW w:w="1773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3F11DA4" w14:textId="77777777" w:rsidR="00AE2594" w:rsidRPr="00DE26ED" w:rsidRDefault="00BF58F8" w:rsidP="00BF58F8">
                <w:pPr>
                  <w:rPr>
                    <w:rStyle w:val="Strong"/>
                    <w:b w:val="0"/>
                  </w:rPr>
                </w:pPr>
                <w:r w:rsidRPr="00DE26ED">
                  <w:rPr>
                    <w:rStyle w:val="PlaceholderText"/>
                    <w:bCs/>
                  </w:rPr>
                  <w:t>00/00/00</w:t>
                </w:r>
                <w:r w:rsidRPr="00DE26ED">
                  <w:rPr>
                    <w:rStyle w:val="PlaceholderText"/>
                    <w:bCs/>
                    <w:lang w:val="en-US"/>
                  </w:rPr>
                  <w:t>0</w:t>
                </w:r>
                <w:r w:rsidRPr="00DE26ED">
                  <w:rPr>
                    <w:rStyle w:val="PlaceholderText"/>
                    <w:bCs/>
                  </w:rPr>
                  <w:t>0</w:t>
                </w:r>
              </w:p>
            </w:tc>
          </w:sdtContent>
        </w:sdt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B160A" w14:textId="77777777" w:rsidR="00AE2594" w:rsidRPr="00DE26ED" w:rsidRDefault="00AE2594" w:rsidP="00AE2594">
            <w:pPr>
              <w:rPr>
                <w:rStyle w:val="Strong"/>
                <w:b w:val="0"/>
              </w:rPr>
            </w:pPr>
            <w:r w:rsidRPr="00DE26ED">
              <w:rPr>
                <w:rStyle w:val="Strong"/>
                <w:b w:val="0"/>
              </w:rPr>
              <w:t>ГВ по ПРМ:</w:t>
            </w:r>
          </w:p>
        </w:tc>
        <w:tc>
          <w:tcPr>
            <w:tcW w:w="2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941F8" w14:textId="77777777" w:rsidR="00AE2594" w:rsidRPr="009A0D4C" w:rsidRDefault="00000000" w:rsidP="009A0D4C">
            <w:pPr>
              <w:rPr>
                <w:rFonts w:eastAsia="MS Gothic"/>
                <w:bCs/>
              </w:rPr>
            </w:pPr>
            <w:sdt>
              <w:sdtPr>
                <w:rPr>
                  <w:rStyle w:val="Strong"/>
                </w:rPr>
                <w:alias w:val="gv_po_prm_w"/>
                <w:tag w:val="gv_po_prm"/>
                <w:id w:val="-1039970856"/>
                <w:lock w:val="sdtLocked"/>
                <w:placeholder>
                  <w:docPart w:val="202E85BF4A2C407DA80E214ACE81A880"/>
                </w:placeholder>
                <w:showingPlcHdr/>
              </w:sdtPr>
              <w:sdtContent>
                <w:r w:rsidR="00027728">
                  <w:rPr>
                    <w:rStyle w:val="PlaceholderText"/>
                  </w:rPr>
                  <w:t>00</w:t>
                </w:r>
              </w:sdtContent>
            </w:sdt>
            <w:r w:rsidR="00D25FEF">
              <w:rPr>
                <w:rFonts w:eastAsia="MS Gothic"/>
                <w:bCs/>
                <w:lang w:val="en-US"/>
              </w:rPr>
              <w:t xml:space="preserve"> </w:t>
            </w:r>
            <w:r w:rsidR="00D25FEF">
              <w:rPr>
                <w:rFonts w:eastAsia="MS Gothic"/>
                <w:bCs/>
              </w:rPr>
              <w:t>с.</w:t>
            </w:r>
            <w:r w:rsidR="009A0D4C">
              <w:rPr>
                <w:rFonts w:eastAsia="MS Gothic"/>
                <w:bCs/>
                <w:lang w:val="en-US"/>
              </w:rPr>
              <w:t xml:space="preserve"> </w:t>
            </w:r>
            <w:sdt>
              <w:sdtPr>
                <w:rPr>
                  <w:rStyle w:val="Strong"/>
                </w:rPr>
                <w:alias w:val="gv_po_prm_d"/>
                <w:tag w:val="gv_po_prm_d"/>
                <w:id w:val="1198200842"/>
                <w:lock w:val="sdtLocked"/>
                <w:placeholder>
                  <w:docPart w:val="58D51111335849CAA9140E545470EDBD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027728">
                  <w:rPr>
                    <w:rStyle w:val="PlaceholderText"/>
                    <w:lang w:val="en-US"/>
                  </w:rPr>
                  <w:t>0</w:t>
                </w:r>
              </w:sdtContent>
            </w:sdt>
            <w:r w:rsidR="009A0D4C">
              <w:rPr>
                <w:rStyle w:val="Strong"/>
                <w:lang w:val="en-US"/>
              </w:rPr>
              <w:t xml:space="preserve"> </w:t>
            </w:r>
            <w:r w:rsidR="009A0D4C">
              <w:rPr>
                <w:rStyle w:val="Strong"/>
                <w:b w:val="0"/>
              </w:rPr>
              <w:t>дни</w:t>
            </w:r>
          </w:p>
        </w:tc>
      </w:tr>
      <w:tr w:rsidR="00445E86" w:rsidRPr="00DE26ED" w14:paraId="53AC5309" w14:textId="77777777" w:rsidTr="004D77E9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D941" w14:textId="77777777" w:rsidR="00445E86" w:rsidRPr="00DE26ED" w:rsidRDefault="00445E86" w:rsidP="00DB1DA0">
            <w:pPr>
              <w:rPr>
                <w:rFonts w:eastAsia="MS Gothic"/>
              </w:rPr>
            </w:pPr>
            <w:r w:rsidRPr="00DE26ED">
              <w:rPr>
                <w:rFonts w:eastAsia="MS Gothic"/>
              </w:rPr>
              <w:t>В</w:t>
            </w:r>
            <w:r w:rsidR="005448FC">
              <w:rPr>
                <w:rFonts w:eastAsia="MS Gothic"/>
                <w:lang w:val="en-US"/>
              </w:rPr>
              <w:t>T</w:t>
            </w:r>
            <w:r w:rsidRPr="00DE26ED">
              <w:rPr>
                <w:rFonts w:eastAsia="MS Gothic"/>
              </w:rPr>
              <w:t>Р:</w:t>
            </w:r>
          </w:p>
        </w:tc>
        <w:sdt>
          <w:sdtPr>
            <w:rPr>
              <w:rStyle w:val="Strong"/>
            </w:rPr>
            <w:alias w:val="vtr"/>
            <w:tag w:val="vtr"/>
            <w:id w:val="-2097081437"/>
            <w:lock w:val="sdtLocked"/>
            <w:placeholder>
              <w:docPart w:val="7D06B8D1E32F46A39DC388BF32F6AF56"/>
            </w:placeholder>
            <w:showingPlcHdr/>
            <w:date w:fullDate="2023-04-30T00:00:00Z">
              <w:dateFormat w:val="d.M.yyyy 'г.'"/>
              <w:lid w:val="bg-BG"/>
              <w:storeMappedDataAs w:val="dateTime"/>
              <w:calendar w:val="gregorian"/>
            </w:date>
          </w:sdtPr>
          <w:sdtContent>
            <w:tc>
              <w:tcPr>
                <w:tcW w:w="3797" w:type="dxa"/>
                <w:gridSpan w:val="5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</w:tcPr>
              <w:p w14:paraId="7E6F8EC5" w14:textId="77777777" w:rsidR="00445E86" w:rsidRPr="00DE26ED" w:rsidRDefault="00BF58F8" w:rsidP="00BF58F8">
                <w:pPr>
                  <w:rPr>
                    <w:rStyle w:val="Strong"/>
                  </w:rPr>
                </w:pPr>
                <w:r>
                  <w:rPr>
                    <w:rStyle w:val="PlaceholderText"/>
                    <w:lang w:val="en-US"/>
                  </w:rPr>
                  <w:t>00/00/0000</w:t>
                </w:r>
              </w:p>
            </w:tc>
          </w:sdtContent>
        </w:sdt>
        <w:tc>
          <w:tcPr>
            <w:tcW w:w="3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8C50B96" w14:textId="77777777" w:rsidR="00445E86" w:rsidRPr="00DE26ED" w:rsidRDefault="00445E86" w:rsidP="00F21FED">
            <w:pPr>
              <w:rPr>
                <w:rStyle w:val="Strong"/>
                <w:b w:val="0"/>
              </w:rPr>
            </w:pPr>
            <w:r w:rsidRPr="00DE26ED">
              <w:rPr>
                <w:rStyle w:val="Strong"/>
                <w:b w:val="0"/>
              </w:rPr>
              <w:t>Коригиран ВТР</w:t>
            </w:r>
          </w:p>
        </w:tc>
        <w:sdt>
          <w:sdtPr>
            <w:rPr>
              <w:rFonts w:eastAsia="MS Gothic"/>
              <w:bCs/>
            </w:rPr>
            <w:alias w:val="korigiran_vtr"/>
            <w:tag w:val="korigiran_vtr"/>
            <w:id w:val="868264603"/>
            <w:lock w:val="sdtLocked"/>
            <w:placeholder>
              <w:docPart w:val="F55F4A31F0874CBD9C2DA55BF1A1BBB5"/>
            </w:placeholder>
            <w:showingPlcHdr/>
            <w:date w:fullDate="2023-04-30T00:00:00Z">
              <w:dateFormat w:val="d.M.yyyy 'г.'"/>
              <w:lid w:val="bg-BG"/>
              <w:storeMappedDataAs w:val="dateTime"/>
              <w:calendar w:val="gregorian"/>
            </w:date>
          </w:sdtPr>
          <w:sdtContent>
            <w:tc>
              <w:tcPr>
                <w:tcW w:w="2272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A5A423F" w14:textId="77777777" w:rsidR="00445E86" w:rsidRPr="00DE26ED" w:rsidRDefault="00BF58F8" w:rsidP="00BF58F8">
                <w:pPr>
                  <w:rPr>
                    <w:rFonts w:eastAsia="MS Gothic"/>
                    <w:bCs/>
                  </w:rPr>
                </w:pPr>
                <w:r>
                  <w:rPr>
                    <w:rStyle w:val="PlaceholderText"/>
                    <w:lang w:val="en-US"/>
                  </w:rPr>
                  <w:t>00/00/0000</w:t>
                </w:r>
              </w:p>
            </w:tc>
          </w:sdtContent>
        </w:sdt>
      </w:tr>
      <w:tr w:rsidR="00D62EC1" w:rsidRPr="00DE26ED" w14:paraId="15DFF008" w14:textId="77777777" w:rsidTr="004D77E9">
        <w:tc>
          <w:tcPr>
            <w:tcW w:w="32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A6C8B" w14:textId="77777777" w:rsidR="00D62EC1" w:rsidRPr="00DE26ED" w:rsidRDefault="00D62EC1" w:rsidP="00F21FED">
            <w:pPr>
              <w:rPr>
                <w:rStyle w:val="Strong"/>
                <w:b w:val="0"/>
              </w:rPr>
            </w:pPr>
            <w:r w:rsidRPr="00DE26ED">
              <w:rPr>
                <w:rStyle w:val="Strong"/>
                <w:b w:val="0"/>
              </w:rPr>
              <w:t>Акушерска анамнеза:</w:t>
            </w:r>
          </w:p>
        </w:tc>
        <w:tc>
          <w:tcPr>
            <w:tcW w:w="49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622D607" w14:textId="77777777" w:rsidR="00D62EC1" w:rsidRPr="00202E0F" w:rsidRDefault="00D62EC1" w:rsidP="00F21FED">
            <w:pPr>
              <w:rPr>
                <w:rStyle w:val="Strong"/>
              </w:rPr>
            </w:pPr>
            <w:r w:rsidRPr="00202E0F">
              <w:rPr>
                <w:rStyle w:val="Strong"/>
              </w:rPr>
              <w:t>бременност</w:t>
            </w:r>
          </w:p>
        </w:tc>
        <w:tc>
          <w:tcPr>
            <w:tcW w:w="2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B9F6" w14:textId="77777777" w:rsidR="00D62EC1" w:rsidRPr="00DE26ED" w:rsidRDefault="00D62EC1" w:rsidP="000039C3">
            <w:pPr>
              <w:rPr>
                <w:rFonts w:eastAsia="MS Gothic"/>
                <w:bCs/>
              </w:rPr>
            </w:pPr>
          </w:p>
        </w:tc>
      </w:tr>
      <w:tr w:rsidR="0001233A" w:rsidRPr="00DE26ED" w14:paraId="07F93AFB" w14:textId="77777777" w:rsidTr="004D77E9">
        <w:trPr>
          <w:trHeight w:val="279"/>
        </w:trPr>
        <w:tc>
          <w:tcPr>
            <w:tcW w:w="32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1854" w14:textId="77777777" w:rsidR="0001233A" w:rsidRPr="00DE26ED" w:rsidRDefault="0001233A" w:rsidP="00F21FED">
            <w:pPr>
              <w:rPr>
                <w:rStyle w:val="Strong"/>
              </w:rPr>
            </w:pPr>
            <w:r w:rsidRPr="00DE26ED">
              <w:rPr>
                <w:rFonts w:eastAsia="MS Gothic"/>
              </w:rPr>
              <w:t>Фамилна обременност:</w:t>
            </w:r>
          </w:p>
        </w:tc>
        <w:sdt>
          <w:sdtPr>
            <w:rPr>
              <w:rStyle w:val="Strong"/>
            </w:rPr>
            <w:alias w:val="family_illness"/>
            <w:tag w:val="family_illness"/>
            <w:id w:val="-784429079"/>
            <w:lock w:val="sdtLocked"/>
            <w:placeholder>
              <w:docPart w:val="28460C93F5964D5392EC42669E4AD7F2"/>
            </w:placeholder>
            <w:showingPlcHdr/>
          </w:sdtPr>
          <w:sdtContent>
            <w:tc>
              <w:tcPr>
                <w:tcW w:w="7233" w:type="dxa"/>
                <w:gridSpan w:val="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09A3BEA" w14:textId="77777777" w:rsidR="0001233A" w:rsidRPr="00DE26ED" w:rsidRDefault="00825BE9">
                <w:pPr>
                  <w:rPr>
                    <w:rFonts w:eastAsia="MS Gothic"/>
                    <w:bCs/>
                  </w:rPr>
                </w:pPr>
                <w:r w:rsidRPr="00DE26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97D47" w:rsidRPr="00DE26ED" w14:paraId="7C85E24C" w14:textId="77777777" w:rsidTr="005C58A7">
        <w:tc>
          <w:tcPr>
            <w:tcW w:w="1048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860C8" w14:textId="77777777" w:rsidR="00C97D47" w:rsidRPr="00DE26ED" w:rsidRDefault="00C97D47" w:rsidP="00C97D47">
            <w:pPr>
              <w:jc w:val="center"/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/>
                <w:bCs/>
              </w:rPr>
              <w:t>УЗД</w:t>
            </w:r>
          </w:p>
        </w:tc>
      </w:tr>
      <w:tr w:rsidR="007A2780" w:rsidRPr="00DE26ED" w14:paraId="021798E6" w14:textId="77777777" w:rsidTr="00C433C3">
        <w:tc>
          <w:tcPr>
            <w:tcW w:w="24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77160" w14:textId="77777777" w:rsidR="007A2780" w:rsidRPr="00DE26ED" w:rsidRDefault="005A475A" w:rsidP="00DB1DA0">
            <w:pPr>
              <w:rPr>
                <w:rFonts w:eastAsia="MS Gothic"/>
              </w:rPr>
            </w:pPr>
            <w:r w:rsidRPr="00DE26ED">
              <w:rPr>
                <w:rFonts w:eastAsia="MS Gothic"/>
              </w:rPr>
              <w:t>Предлежание:</w:t>
            </w:r>
          </w:p>
        </w:tc>
        <w:sdt>
          <w:sdtPr>
            <w:rPr>
              <w:rStyle w:val="Strong"/>
            </w:rPr>
            <w:alias w:val="predlezhanie"/>
            <w:tag w:val="predlezhanie"/>
            <w:id w:val="-1282797082"/>
            <w:lock w:val="sdtLocked"/>
            <w:placeholder>
              <w:docPart w:val="1263A566848D4ACF92946010678CFA8C"/>
            </w:placeholder>
            <w:showingPlcHdr/>
          </w:sdtPr>
          <w:sdtContent>
            <w:tc>
              <w:tcPr>
                <w:tcW w:w="5808" w:type="dxa"/>
                <w:gridSpan w:val="7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AD53BC7" w14:textId="77777777" w:rsidR="007A2780" w:rsidRPr="00DE26ED" w:rsidRDefault="00D15445" w:rsidP="00F21FED">
                <w:pPr>
                  <w:rPr>
                    <w:rStyle w:val="Strong"/>
                  </w:rPr>
                </w:pPr>
                <w:r w:rsidRPr="00DE26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2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31B34" w14:textId="77777777" w:rsidR="007A2780" w:rsidRPr="00DE26ED" w:rsidRDefault="005A475A" w:rsidP="00D15445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 xml:space="preserve">Пол: </w:t>
            </w:r>
            <w:sdt>
              <w:sdtPr>
                <w:rPr>
                  <w:rFonts w:eastAsia="MS Gothic"/>
                  <w:bCs/>
                </w:rPr>
                <w:alias w:val="sex"/>
                <w:tag w:val="sex"/>
                <w:id w:val="378132973"/>
                <w:lock w:val="sdtLocked"/>
                <w:placeholder>
                  <w:docPart w:val="42C4EF83204C40369B41BFA9DDD9AED9"/>
                </w:placeholder>
                <w:showingPlcHdr/>
                <w:comboBox>
                  <w:listItem w:displayText="male" w:value="male"/>
                  <w:listItem w:displayText="female" w:value="female"/>
                </w:comboBox>
              </w:sdtPr>
              <w:sdtContent>
                <w:r w:rsidR="0043495C" w:rsidRPr="00DE26ED">
                  <w:rPr>
                    <w:rStyle w:val="PlaceholderText"/>
                  </w:rPr>
                  <w:t>M/F</w:t>
                </w:r>
              </w:sdtContent>
            </w:sdt>
          </w:p>
        </w:tc>
      </w:tr>
      <w:tr w:rsidR="007A2780" w:rsidRPr="00DE26ED" w14:paraId="004A16E4" w14:textId="77777777" w:rsidTr="00C433C3">
        <w:tc>
          <w:tcPr>
            <w:tcW w:w="24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15E89" w14:textId="77777777" w:rsidR="007A2780" w:rsidRPr="00DE26ED" w:rsidRDefault="00D15445" w:rsidP="00DB1DA0">
            <w:pPr>
              <w:rPr>
                <w:rFonts w:eastAsia="MS Gothic"/>
              </w:rPr>
            </w:pPr>
            <w:r w:rsidRPr="00DE26ED">
              <w:rPr>
                <w:rFonts w:eastAsia="MS Gothic"/>
              </w:rPr>
              <w:t>Движение на плода:</w:t>
            </w:r>
          </w:p>
        </w:tc>
        <w:sdt>
          <w:sdtPr>
            <w:rPr>
              <w:rStyle w:val="Strong"/>
            </w:rPr>
            <w:alias w:val="fetal_movement"/>
            <w:tag w:val="fetal_movement"/>
            <w:id w:val="1611385849"/>
            <w:placeholder>
              <w:docPart w:val="DB5015AB2AD543569303907C1D7C9F9F"/>
            </w:placeholder>
            <w:showingPlcHdr/>
          </w:sdtPr>
          <w:sdtContent>
            <w:tc>
              <w:tcPr>
                <w:tcW w:w="5808" w:type="dxa"/>
                <w:gridSpan w:val="7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2A48356" w14:textId="77777777" w:rsidR="007A2780" w:rsidRPr="00DE26ED" w:rsidRDefault="009B35EE" w:rsidP="00F21FED">
                <w:pPr>
                  <w:rPr>
                    <w:rStyle w:val="Strong"/>
                  </w:rPr>
                </w:pPr>
                <w:r w:rsidRPr="00DE26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2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7BB8" w14:textId="77777777" w:rsidR="007A2780" w:rsidRPr="00DE26ED" w:rsidRDefault="009B35EE" w:rsidP="009B35EE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 xml:space="preserve">СЧП: </w:t>
            </w:r>
            <w:sdt>
              <w:sdtPr>
                <w:rPr>
                  <w:rFonts w:eastAsia="MS Gothic"/>
                  <w:bCs/>
                </w:rPr>
                <w:alias w:val="schp2"/>
                <w:tag w:val="schp2"/>
                <w:id w:val="1767489936"/>
                <w:placeholder>
                  <w:docPart w:val="68B0F5707BED47FE954F857146CA0775"/>
                </w:placeholder>
                <w:showingPlcHdr/>
              </w:sdtPr>
              <w:sdtContent>
                <w:r w:rsidRPr="00DE26ED">
                  <w:rPr>
                    <w:rStyle w:val="PlaceholderText"/>
                  </w:rPr>
                  <w:t>000</w:t>
                </w:r>
              </w:sdtContent>
            </w:sdt>
            <w:r w:rsidRPr="00DE26ED">
              <w:rPr>
                <w:rFonts w:eastAsia="MS Gothic"/>
                <w:bCs/>
              </w:rPr>
              <w:t xml:space="preserve"> уд/мин.</w:t>
            </w:r>
          </w:p>
        </w:tc>
      </w:tr>
      <w:tr w:rsidR="00CF5952" w:rsidRPr="00DE26ED" w14:paraId="6F697F6D" w14:textId="77777777" w:rsidTr="00C433C3">
        <w:tc>
          <w:tcPr>
            <w:tcW w:w="24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CE286" w14:textId="77777777" w:rsidR="00CF5952" w:rsidRPr="00DE26ED" w:rsidRDefault="00CF5952" w:rsidP="00DB1DA0">
            <w:pPr>
              <w:rPr>
                <w:rFonts w:eastAsia="MS Gothic"/>
              </w:rPr>
            </w:pPr>
            <w:r w:rsidRPr="00DE26ED">
              <w:rPr>
                <w:rFonts w:eastAsia="MS Gothic"/>
              </w:rPr>
              <w:t>Плацента:</w:t>
            </w:r>
          </w:p>
        </w:tc>
        <w:sdt>
          <w:sdtPr>
            <w:rPr>
              <w:rStyle w:val="Strong"/>
            </w:rPr>
            <w:alias w:val="placenta"/>
            <w:tag w:val="placenta"/>
            <w:id w:val="-74056721"/>
            <w:lock w:val="sdtLocked"/>
            <w:placeholder>
              <w:docPart w:val="ED9752A5EF1848CDA4FD9456B6364A5D"/>
            </w:placeholder>
            <w:showingPlcHdr/>
          </w:sdtPr>
          <w:sdtContent>
            <w:tc>
              <w:tcPr>
                <w:tcW w:w="8080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76B0346" w14:textId="77777777" w:rsidR="00CF5952" w:rsidRPr="00DE26ED" w:rsidRDefault="00CF5952">
                <w:pPr>
                  <w:rPr>
                    <w:rFonts w:eastAsia="MS Gothic"/>
                    <w:bCs/>
                  </w:rPr>
                </w:pPr>
                <w:r w:rsidRPr="00DE26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0039C3" w:rsidRPr="00DE26ED" w14:paraId="7387E940" w14:textId="77777777" w:rsidTr="00C433C3">
        <w:tc>
          <w:tcPr>
            <w:tcW w:w="24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A6120" w14:textId="77777777" w:rsidR="000039C3" w:rsidRPr="00DE26ED" w:rsidRDefault="000039C3" w:rsidP="00DB1DA0">
            <w:pPr>
              <w:rPr>
                <w:rFonts w:eastAsia="MS Gothic"/>
              </w:rPr>
            </w:pPr>
            <w:r w:rsidRPr="00DE26ED">
              <w:rPr>
                <w:rFonts w:eastAsia="MS Gothic"/>
              </w:rPr>
              <w:t>Пъпна връв:</w:t>
            </w:r>
          </w:p>
        </w:tc>
        <w:sdt>
          <w:sdtPr>
            <w:rPr>
              <w:rStyle w:val="Strong"/>
            </w:rPr>
            <w:alias w:val="papna_vrav"/>
            <w:tag w:val="papna_vrav"/>
            <w:id w:val="-1029560789"/>
            <w:lock w:val="sdtLocked"/>
            <w:placeholder>
              <w:docPart w:val="5F983D4D9010455D8EE2B778D75B208B"/>
            </w:placeholder>
            <w:showingPlcHdr/>
          </w:sdtPr>
          <w:sdtContent>
            <w:tc>
              <w:tcPr>
                <w:tcW w:w="8080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97CCB16" w14:textId="77777777" w:rsidR="000039C3" w:rsidRPr="00DE26ED" w:rsidRDefault="000039C3" w:rsidP="000039C3">
                <w:pPr>
                  <w:rPr>
                    <w:rFonts w:eastAsia="MS Gothic"/>
                    <w:bCs/>
                  </w:rPr>
                </w:pPr>
                <w:r w:rsidRPr="00DE26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F5952" w:rsidRPr="00DE26ED" w14:paraId="2D9DE0BD" w14:textId="77777777" w:rsidTr="005C58A7">
        <w:tc>
          <w:tcPr>
            <w:tcW w:w="1048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C296C" w14:textId="77777777" w:rsidR="00CF5952" w:rsidRPr="00DE26ED" w:rsidRDefault="00CF5952" w:rsidP="00CF5952">
            <w:pPr>
              <w:jc w:val="center"/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/>
                <w:bCs/>
              </w:rPr>
              <w:t>БИОМЕТРИЯ</w:t>
            </w:r>
          </w:p>
        </w:tc>
      </w:tr>
      <w:tr w:rsidR="008A5562" w:rsidRPr="00DE26ED" w14:paraId="3122FC7B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37799" w14:textId="77777777" w:rsidR="008A5562" w:rsidRPr="00DE26ED" w:rsidRDefault="008A5562" w:rsidP="00A83218">
            <w:pPr>
              <w:rPr>
                <w:rFonts w:eastAsia="MS Gothic"/>
                <w:bCs/>
                <w:lang w:val="en-US"/>
              </w:rPr>
            </w:pPr>
            <w:r w:rsidRPr="00DE26ED">
              <w:rPr>
                <w:rFonts w:eastAsia="MS Gothic"/>
                <w:bCs/>
                <w:lang w:val="en-US"/>
              </w:rPr>
              <w:t>BPD</w:t>
            </w:r>
          </w:p>
        </w:tc>
        <w:tc>
          <w:tcPr>
            <w:tcW w:w="32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1CFE042" w14:textId="77777777" w:rsidR="008A5562" w:rsidRPr="00DE26ED" w:rsidRDefault="00000000" w:rsidP="00A83218">
            <w:pPr>
              <w:jc w:val="right"/>
              <w:rPr>
                <w:rFonts w:eastAsia="MS Gothic"/>
                <w:bCs/>
                <w:lang w:val="en-US"/>
              </w:rPr>
            </w:pPr>
            <w:sdt>
              <w:sdtPr>
                <w:rPr>
                  <w:rStyle w:val="Strong"/>
                </w:rPr>
                <w:alias w:val="bpd1_mm"/>
                <w:tag w:val="bpd_mm"/>
                <w:id w:val="321315872"/>
                <w:placeholder>
                  <w:docPart w:val="36A7A240DE2C4E36A6595B19D7E37B4A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  <w:r w:rsidR="008A5562" w:rsidRPr="00DE26ED">
              <w:rPr>
                <w:rFonts w:eastAsia="MS Gothic"/>
                <w:b/>
                <w:bCs/>
                <w:lang w:val="en-US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DAF5E0" w14:textId="77777777" w:rsidR="008A5562" w:rsidRPr="00DE26ED" w:rsidRDefault="008A5562" w:rsidP="00A83218">
            <w:pPr>
              <w:rPr>
                <w:rFonts w:eastAsia="MS Gothic"/>
                <w:bCs/>
                <w:lang w:val="en-US"/>
              </w:rPr>
            </w:pPr>
            <w:r w:rsidRPr="00DE26ED">
              <w:rPr>
                <w:rFonts w:eastAsia="MS Gothic"/>
                <w:bCs/>
                <w:lang w:val="en-US"/>
              </w:rPr>
              <w:t>mm</w:t>
            </w:r>
          </w:p>
        </w:tc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1179187" w14:textId="77777777" w:rsidR="008A5562" w:rsidRPr="00DE26ED" w:rsidRDefault="00000000" w:rsidP="00A83218">
            <w:pPr>
              <w:jc w:val="right"/>
              <w:rPr>
                <w:rFonts w:eastAsia="MS Gothic"/>
                <w:bCs/>
                <w:lang w:val="en-US"/>
              </w:rPr>
            </w:pPr>
            <w:sdt>
              <w:sdtPr>
                <w:rPr>
                  <w:rStyle w:val="Strong"/>
                </w:rPr>
                <w:alias w:val="bpd1_gs"/>
                <w:tag w:val="bpd1_gs"/>
                <w:id w:val="-2137247319"/>
                <w:lock w:val="sdtLocked"/>
                <w:placeholder>
                  <w:docPart w:val="7CFDD9FD434744ECB6F2360D030310D6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  <w:r w:rsidR="008A5562" w:rsidRPr="00DE26ED">
              <w:rPr>
                <w:rFonts w:eastAsia="MS Gothic"/>
                <w:b/>
                <w:bCs/>
                <w:lang w:val="en-US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36CB52" w14:textId="77777777" w:rsidR="008A5562" w:rsidRPr="00DE26ED" w:rsidRDefault="008A5562" w:rsidP="00A83218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г.с.</w:t>
            </w:r>
          </w:p>
        </w:tc>
      </w:tr>
      <w:tr w:rsidR="008A5562" w:rsidRPr="00DE26ED" w14:paraId="38F9EF55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CBF8B" w14:textId="77777777" w:rsidR="008A5562" w:rsidRPr="00DE26ED" w:rsidRDefault="008A5562" w:rsidP="00A83218">
            <w:pPr>
              <w:rPr>
                <w:rFonts w:eastAsia="MS Gothic"/>
                <w:bCs/>
                <w:lang w:val="en-US"/>
              </w:rPr>
            </w:pPr>
            <w:r w:rsidRPr="00DE26ED">
              <w:rPr>
                <w:rFonts w:eastAsia="MS Gothic"/>
                <w:bCs/>
                <w:lang w:val="en-US"/>
              </w:rPr>
              <w:t>OFD</w:t>
            </w:r>
          </w:p>
        </w:tc>
        <w:tc>
          <w:tcPr>
            <w:tcW w:w="32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8D0E91" w14:textId="77777777" w:rsidR="008A5562" w:rsidRPr="00DE26ED" w:rsidRDefault="00000000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ofd1_mm"/>
                <w:tag w:val="ofd1_mm"/>
                <w:id w:val="1716841975"/>
                <w:lock w:val="sdtLocked"/>
                <w:placeholder>
                  <w:docPart w:val="0647D535F2264E5D9ACC203B71955E33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7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7486B3" w14:textId="77777777" w:rsidR="008A5562" w:rsidRPr="00DE26ED" w:rsidRDefault="008A5562" w:rsidP="00A83218">
            <w:pPr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Cs/>
                <w:lang w:val="en-US"/>
              </w:rPr>
              <w:t>mm</w:t>
            </w:r>
          </w:p>
        </w:tc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605971" w14:textId="77777777" w:rsidR="008A5562" w:rsidRPr="00DE26ED" w:rsidRDefault="00000000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ofd1_gs"/>
                <w:tag w:val="ofd1_gs"/>
                <w:id w:val="-2104098165"/>
                <w:lock w:val="sdtLocked"/>
                <w:placeholder>
                  <w:docPart w:val="BE4099096CA6405D86F83ED69D815387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542AC6" w14:textId="77777777" w:rsidR="008A5562" w:rsidRPr="00DE26ED" w:rsidRDefault="008A5562" w:rsidP="00A83218">
            <w:r w:rsidRPr="00DE26ED">
              <w:rPr>
                <w:rFonts w:eastAsia="MS Gothic"/>
                <w:bCs/>
              </w:rPr>
              <w:t>г.с.</w:t>
            </w:r>
          </w:p>
        </w:tc>
      </w:tr>
      <w:tr w:rsidR="008A5562" w:rsidRPr="00DE26ED" w14:paraId="17132EF2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F5E07" w14:textId="77777777" w:rsidR="008A5562" w:rsidRPr="00DE26ED" w:rsidRDefault="008A5562" w:rsidP="00A83218">
            <w:pPr>
              <w:rPr>
                <w:rFonts w:eastAsia="MS Gothic"/>
                <w:bCs/>
                <w:lang w:val="en-US"/>
              </w:rPr>
            </w:pPr>
            <w:r w:rsidRPr="00DE26ED">
              <w:rPr>
                <w:rFonts w:eastAsia="MS Gothic"/>
                <w:bCs/>
                <w:lang w:val="en-US"/>
              </w:rPr>
              <w:t>HC</w:t>
            </w:r>
          </w:p>
        </w:tc>
        <w:tc>
          <w:tcPr>
            <w:tcW w:w="32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A71DB1" w14:textId="77777777" w:rsidR="008A5562" w:rsidRPr="00DE26ED" w:rsidRDefault="00000000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hc1_mm"/>
                <w:tag w:val="hc1_mm"/>
                <w:id w:val="1941485706"/>
                <w:lock w:val="sdtLocked"/>
                <w:placeholder>
                  <w:docPart w:val="331BBB23170E4FEFADB7304E9B4E14CE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7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2ADF66" w14:textId="77777777" w:rsidR="008A5562" w:rsidRPr="00DE26ED" w:rsidRDefault="008A5562" w:rsidP="00A83218">
            <w:pPr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Cs/>
                <w:lang w:val="en-US"/>
              </w:rPr>
              <w:t>mm</w:t>
            </w:r>
          </w:p>
        </w:tc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5C92C90" w14:textId="77777777" w:rsidR="008A5562" w:rsidRPr="00DE26ED" w:rsidRDefault="00000000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hc1_gs"/>
                <w:tag w:val="hc1_gs"/>
                <w:id w:val="273215227"/>
                <w:lock w:val="sdtLocked"/>
                <w:placeholder>
                  <w:docPart w:val="41D86D2000494BDC95ACB3385F9D1E58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BF685B" w14:textId="77777777" w:rsidR="008A5562" w:rsidRPr="00DE26ED" w:rsidRDefault="008A5562" w:rsidP="00A83218">
            <w:r w:rsidRPr="00DE26ED">
              <w:rPr>
                <w:rFonts w:eastAsia="MS Gothic"/>
                <w:bCs/>
              </w:rPr>
              <w:t>г.с.</w:t>
            </w:r>
          </w:p>
        </w:tc>
      </w:tr>
      <w:tr w:rsidR="008A5562" w:rsidRPr="00DE26ED" w14:paraId="496DB573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CC31E" w14:textId="77777777" w:rsidR="008A5562" w:rsidRPr="00DE26ED" w:rsidRDefault="008A5562" w:rsidP="00A83218">
            <w:pPr>
              <w:rPr>
                <w:rFonts w:eastAsia="MS Gothic"/>
                <w:bCs/>
                <w:lang w:val="en-US"/>
              </w:rPr>
            </w:pPr>
            <w:r w:rsidRPr="00DE26ED">
              <w:rPr>
                <w:rFonts w:eastAsia="MS Gothic"/>
                <w:bCs/>
                <w:lang w:val="en-US"/>
              </w:rPr>
              <w:t>Vp</w:t>
            </w:r>
          </w:p>
        </w:tc>
        <w:tc>
          <w:tcPr>
            <w:tcW w:w="32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CD6417E" w14:textId="77777777" w:rsidR="008A5562" w:rsidRPr="00DE26ED" w:rsidRDefault="00000000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vp1_mm"/>
                <w:tag w:val="vp1_mm"/>
                <w:id w:val="1829327524"/>
                <w:lock w:val="sdtLocked"/>
                <w:placeholder>
                  <w:docPart w:val="9EAD223F129F4C5AB29A84BE2E2B7CA5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7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9B78AF" w14:textId="77777777" w:rsidR="008A5562" w:rsidRPr="00DE26ED" w:rsidRDefault="008A5562" w:rsidP="00A83218">
            <w:pPr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Cs/>
                <w:lang w:val="en-US"/>
              </w:rPr>
              <w:t>mm</w:t>
            </w:r>
          </w:p>
        </w:tc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71995B" w14:textId="77777777" w:rsidR="008A5562" w:rsidRPr="00DE26ED" w:rsidRDefault="00000000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vp1_gs"/>
                <w:tag w:val="vp1_gs"/>
                <w:id w:val="-733536252"/>
                <w:lock w:val="sdtLocked"/>
                <w:placeholder>
                  <w:docPart w:val="7BFA200C8E1D4D96BC2ED1C8BEF17292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151259" w14:textId="77777777" w:rsidR="008A5562" w:rsidRPr="00DE26ED" w:rsidRDefault="008A5562" w:rsidP="00A83218">
            <w:r w:rsidRPr="00DE26ED">
              <w:rPr>
                <w:rFonts w:eastAsia="MS Gothic"/>
                <w:bCs/>
              </w:rPr>
              <w:t>г.с.</w:t>
            </w:r>
          </w:p>
        </w:tc>
      </w:tr>
      <w:tr w:rsidR="008A5562" w:rsidRPr="00DE26ED" w14:paraId="7D8EACCF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6E3CF" w14:textId="77777777" w:rsidR="008A5562" w:rsidRPr="00DE26ED" w:rsidRDefault="008A5562" w:rsidP="00A83218">
            <w:pPr>
              <w:rPr>
                <w:rFonts w:eastAsia="MS Gothic"/>
                <w:bCs/>
                <w:lang w:val="en-US"/>
              </w:rPr>
            </w:pPr>
            <w:r w:rsidRPr="00DE26ED">
              <w:rPr>
                <w:rFonts w:eastAsia="MS Gothic"/>
                <w:bCs/>
                <w:lang w:val="en-US"/>
              </w:rPr>
              <w:t>TCD</w:t>
            </w:r>
          </w:p>
        </w:tc>
        <w:tc>
          <w:tcPr>
            <w:tcW w:w="32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EEE2650" w14:textId="77777777" w:rsidR="008A5562" w:rsidRPr="00DE26ED" w:rsidRDefault="00000000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tcd1_mm"/>
                <w:tag w:val="tcd1_mm"/>
                <w:id w:val="-1522931156"/>
                <w:lock w:val="sdtLocked"/>
                <w:placeholder>
                  <w:docPart w:val="923B1F3DB99749ABAE94B25BD757358C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7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4081B0" w14:textId="77777777" w:rsidR="008A5562" w:rsidRPr="00DE26ED" w:rsidRDefault="008A5562" w:rsidP="00A83218">
            <w:pPr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Cs/>
                <w:lang w:val="en-US"/>
              </w:rPr>
              <w:t>mm</w:t>
            </w:r>
          </w:p>
        </w:tc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BC0060" w14:textId="77777777" w:rsidR="008A5562" w:rsidRPr="00DE26ED" w:rsidRDefault="00000000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tcd1_gs"/>
                <w:tag w:val="tcd1_gs"/>
                <w:id w:val="-1209488570"/>
                <w:lock w:val="sdtLocked"/>
                <w:placeholder>
                  <w:docPart w:val="E7B15DB0B0554CDCBA6C259479126400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6728A2" w14:textId="77777777" w:rsidR="008A5562" w:rsidRPr="00DE26ED" w:rsidRDefault="008A5562" w:rsidP="00A83218">
            <w:r w:rsidRPr="00DE26ED">
              <w:rPr>
                <w:rFonts w:eastAsia="MS Gothic"/>
                <w:bCs/>
              </w:rPr>
              <w:t>г.с.</w:t>
            </w:r>
          </w:p>
        </w:tc>
      </w:tr>
      <w:tr w:rsidR="008A5562" w:rsidRPr="00DE26ED" w14:paraId="7FDC7164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878DC" w14:textId="77777777" w:rsidR="008A5562" w:rsidRPr="00DE26ED" w:rsidRDefault="008A5562" w:rsidP="00A83218">
            <w:pPr>
              <w:rPr>
                <w:rFonts w:eastAsia="MS Gothic"/>
                <w:bCs/>
                <w:lang w:val="en-US"/>
              </w:rPr>
            </w:pPr>
            <w:r w:rsidRPr="00DE26ED">
              <w:rPr>
                <w:rFonts w:eastAsia="MS Gothic"/>
                <w:bCs/>
                <w:lang w:val="en-US"/>
              </w:rPr>
              <w:t>CM</w:t>
            </w:r>
          </w:p>
        </w:tc>
        <w:tc>
          <w:tcPr>
            <w:tcW w:w="32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916CE9" w14:textId="77777777" w:rsidR="008A5562" w:rsidRPr="00DE26ED" w:rsidRDefault="00000000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cm1_mm"/>
                <w:tag w:val="cm1_mm"/>
                <w:id w:val="1743287608"/>
                <w:lock w:val="sdtLocked"/>
                <w:placeholder>
                  <w:docPart w:val="51C785EA1D1D474C847B9FC79F7A19DA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7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0BEA14" w14:textId="77777777" w:rsidR="008A5562" w:rsidRPr="00DE26ED" w:rsidRDefault="008A5562" w:rsidP="00A83218">
            <w:pPr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Cs/>
                <w:lang w:val="en-US"/>
              </w:rPr>
              <w:t>mm</w:t>
            </w:r>
          </w:p>
        </w:tc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1FED63" w14:textId="77777777" w:rsidR="008A5562" w:rsidRPr="00DE26ED" w:rsidRDefault="00000000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cm1_gs"/>
                <w:tag w:val="cm1_gs"/>
                <w:id w:val="-338003496"/>
                <w:lock w:val="sdtLocked"/>
                <w:placeholder>
                  <w:docPart w:val="4A1C7DF54A824936A94115AE4E65C805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E2CCEE" w14:textId="77777777" w:rsidR="008A5562" w:rsidRPr="00DE26ED" w:rsidRDefault="008A5562" w:rsidP="00A83218">
            <w:r w:rsidRPr="00DE26ED">
              <w:rPr>
                <w:rFonts w:eastAsia="MS Gothic"/>
                <w:bCs/>
              </w:rPr>
              <w:t>г.с.</w:t>
            </w:r>
          </w:p>
        </w:tc>
      </w:tr>
      <w:tr w:rsidR="008A5562" w:rsidRPr="00DE26ED" w14:paraId="15E05F14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70C9A" w14:textId="77777777" w:rsidR="008A5562" w:rsidRPr="00DE26ED" w:rsidRDefault="008A5562" w:rsidP="00A83218">
            <w:pPr>
              <w:rPr>
                <w:rFonts w:eastAsia="MS Gothic"/>
                <w:bCs/>
                <w:lang w:val="en-US"/>
              </w:rPr>
            </w:pPr>
            <w:r w:rsidRPr="00DE26ED">
              <w:rPr>
                <w:rFonts w:eastAsia="MS Gothic"/>
                <w:bCs/>
                <w:lang w:val="en-US"/>
              </w:rPr>
              <w:t>Nuchal Fold</w:t>
            </w:r>
          </w:p>
        </w:tc>
        <w:tc>
          <w:tcPr>
            <w:tcW w:w="32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AB52C7" w14:textId="77777777" w:rsidR="008A5562" w:rsidRPr="00DE26ED" w:rsidRDefault="00000000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nuchal_fold1_mm"/>
                <w:tag w:val="nuchal_fold1_mm"/>
                <w:id w:val="-832837365"/>
                <w:lock w:val="sdtLocked"/>
                <w:placeholder>
                  <w:docPart w:val="D42CCF3F34094ABDADACC1E2584F2B11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7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93662C" w14:textId="77777777" w:rsidR="008A5562" w:rsidRPr="00DE26ED" w:rsidRDefault="008A5562" w:rsidP="00A83218">
            <w:pPr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Cs/>
                <w:lang w:val="en-US"/>
              </w:rPr>
              <w:t>mm</w:t>
            </w:r>
          </w:p>
        </w:tc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C38391" w14:textId="77777777" w:rsidR="008A5562" w:rsidRPr="00DE26ED" w:rsidRDefault="00000000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nuchal_fold1_gs"/>
                <w:tag w:val="nuchal_fold1_gs"/>
                <w:id w:val="1098444800"/>
                <w:lock w:val="sdtLocked"/>
                <w:placeholder>
                  <w:docPart w:val="DB128EED6BBC47EFA188C763495420C8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9B4CDC" w14:textId="77777777" w:rsidR="008A5562" w:rsidRPr="00DE26ED" w:rsidRDefault="008A5562" w:rsidP="00A83218">
            <w:r w:rsidRPr="00DE26ED">
              <w:rPr>
                <w:rFonts w:eastAsia="MS Gothic"/>
                <w:bCs/>
              </w:rPr>
              <w:t>г.с.</w:t>
            </w:r>
          </w:p>
        </w:tc>
      </w:tr>
      <w:tr w:rsidR="008A5562" w:rsidRPr="00DE26ED" w14:paraId="56581204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C3CDC" w14:textId="77777777" w:rsidR="008A5562" w:rsidRPr="00DE26ED" w:rsidRDefault="008A5562" w:rsidP="00A83218">
            <w:pPr>
              <w:rPr>
                <w:rFonts w:eastAsia="MS Gothic"/>
                <w:bCs/>
                <w:lang w:val="en-US"/>
              </w:rPr>
            </w:pPr>
            <w:r w:rsidRPr="00DE26ED">
              <w:rPr>
                <w:rFonts w:eastAsia="MS Gothic"/>
                <w:bCs/>
                <w:lang w:val="en-US"/>
              </w:rPr>
              <w:t>NB</w:t>
            </w:r>
          </w:p>
        </w:tc>
        <w:tc>
          <w:tcPr>
            <w:tcW w:w="32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A79F68" w14:textId="77777777" w:rsidR="008A5562" w:rsidRPr="00DE26ED" w:rsidRDefault="00000000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nb1_mm"/>
                <w:tag w:val="nb1_mm"/>
                <w:id w:val="-226308626"/>
                <w:lock w:val="sdtLocked"/>
                <w:placeholder>
                  <w:docPart w:val="61185CAD74AD4FB3B44AFFF4A1F70191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7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9B50AB" w14:textId="77777777" w:rsidR="008A5562" w:rsidRPr="00DE26ED" w:rsidRDefault="008A5562" w:rsidP="00A83218">
            <w:pPr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Cs/>
                <w:lang w:val="en-US"/>
              </w:rPr>
              <w:t>mm</w:t>
            </w:r>
          </w:p>
        </w:tc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727B94" w14:textId="77777777" w:rsidR="008A5562" w:rsidRPr="00DE26ED" w:rsidRDefault="00000000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nb1_gs"/>
                <w:tag w:val="nb1_gs"/>
                <w:id w:val="-1642345307"/>
                <w:lock w:val="sdtLocked"/>
                <w:placeholder>
                  <w:docPart w:val="CE28D15CFF0C4E4D9E65E4725379F390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FB8CDF" w14:textId="77777777" w:rsidR="008A5562" w:rsidRPr="00DE26ED" w:rsidRDefault="008A5562" w:rsidP="00A83218">
            <w:r w:rsidRPr="00DE26ED">
              <w:rPr>
                <w:rFonts w:eastAsia="MS Gothic"/>
                <w:bCs/>
              </w:rPr>
              <w:t>г.с.</w:t>
            </w:r>
          </w:p>
        </w:tc>
      </w:tr>
      <w:tr w:rsidR="008A5562" w:rsidRPr="00DE26ED" w14:paraId="4C54BEF4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7F67A" w14:textId="77777777" w:rsidR="008A5562" w:rsidRPr="00DE26ED" w:rsidRDefault="008A5562" w:rsidP="00A83218">
            <w:pPr>
              <w:rPr>
                <w:rFonts w:eastAsia="MS Gothic"/>
                <w:bCs/>
                <w:lang w:val="en-US"/>
              </w:rPr>
            </w:pPr>
            <w:r w:rsidRPr="00DE26ED">
              <w:rPr>
                <w:rFonts w:eastAsia="MS Gothic"/>
                <w:bCs/>
                <w:lang w:val="en-US"/>
              </w:rPr>
              <w:t>APAD</w:t>
            </w:r>
          </w:p>
        </w:tc>
        <w:tc>
          <w:tcPr>
            <w:tcW w:w="32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B7763B0" w14:textId="77777777" w:rsidR="008A5562" w:rsidRPr="00DE26ED" w:rsidRDefault="00000000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apad1_mm"/>
                <w:tag w:val="apad1_mm"/>
                <w:id w:val="1765650972"/>
                <w:lock w:val="sdtLocked"/>
                <w:placeholder>
                  <w:docPart w:val="4AA4CE8BEEFF426C821C9CC15CE9B123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7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3827B6" w14:textId="77777777" w:rsidR="008A5562" w:rsidRPr="00DE26ED" w:rsidRDefault="008A5562" w:rsidP="00A83218">
            <w:pPr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Cs/>
                <w:lang w:val="en-US"/>
              </w:rPr>
              <w:t>mm</w:t>
            </w:r>
          </w:p>
        </w:tc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58439C" w14:textId="77777777" w:rsidR="008A5562" w:rsidRPr="00DE26ED" w:rsidRDefault="00000000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apad1_gs"/>
                <w:tag w:val="apad1_gs"/>
                <w:id w:val="-211651625"/>
                <w:lock w:val="sdtLocked"/>
                <w:placeholder>
                  <w:docPart w:val="81ABDB49A6B04E8E9A18B587FD2FB305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26B75A" w14:textId="77777777" w:rsidR="008A5562" w:rsidRPr="00DE26ED" w:rsidRDefault="008A5562" w:rsidP="00A83218">
            <w:r w:rsidRPr="00DE26ED">
              <w:rPr>
                <w:rFonts w:eastAsia="MS Gothic"/>
                <w:bCs/>
              </w:rPr>
              <w:t>г.с.</w:t>
            </w:r>
          </w:p>
        </w:tc>
      </w:tr>
      <w:tr w:rsidR="008A5562" w:rsidRPr="00DE26ED" w14:paraId="566DA878" w14:textId="77777777" w:rsidTr="001F6D8A">
        <w:trPr>
          <w:trHeight w:val="206"/>
        </w:trPr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E6683" w14:textId="77777777" w:rsidR="008A5562" w:rsidRPr="00DE26ED" w:rsidRDefault="008A5562" w:rsidP="00A83218">
            <w:pPr>
              <w:rPr>
                <w:rFonts w:eastAsia="MS Gothic"/>
                <w:bCs/>
                <w:lang w:val="en-US"/>
              </w:rPr>
            </w:pPr>
            <w:r w:rsidRPr="00DE26ED">
              <w:rPr>
                <w:rFonts w:eastAsia="MS Gothic"/>
                <w:bCs/>
                <w:lang w:val="en-US"/>
              </w:rPr>
              <w:t>TAD</w:t>
            </w:r>
          </w:p>
        </w:tc>
        <w:tc>
          <w:tcPr>
            <w:tcW w:w="32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sdt>
            <w:sdtPr>
              <w:rPr>
                <w:rStyle w:val="Strong"/>
              </w:rPr>
              <w:alias w:val="tad1_mm"/>
              <w:tag w:val="tad1_mm"/>
              <w:id w:val="1793315388"/>
              <w:lock w:val="sdtLocked"/>
              <w:placeholder>
                <w:docPart w:val="F66828A752A24DF5BB39EECA85E3F4A9"/>
              </w:placeholder>
              <w:showingPlcHdr/>
            </w:sdtPr>
            <w:sdtEndPr>
              <w:rPr>
                <w:rStyle w:val="DefaultParagraphFont"/>
                <w:rFonts w:eastAsia="MS Gothic"/>
                <w:b w:val="0"/>
                <w:bCs w:val="0"/>
              </w:rPr>
            </w:sdtEndPr>
            <w:sdtContent>
              <w:p w14:paraId="111FA18F" w14:textId="77777777" w:rsidR="008A5562" w:rsidRPr="00DE26ED" w:rsidRDefault="008A5562" w:rsidP="00A83218">
                <w:pPr>
                  <w:jc w:val="right"/>
                  <w:rPr>
                    <w:rFonts w:eastAsia="MS Gothic"/>
                    <w:b/>
                    <w:bCs/>
                  </w:rPr>
                </w:pPr>
                <w:r w:rsidRPr="00DE26ED">
                  <w:rPr>
                    <w:rStyle w:val="PlaceholderText"/>
                    <w:lang w:val="en-US"/>
                  </w:rPr>
                  <w:t>00</w:t>
                </w:r>
              </w:p>
            </w:sdtContent>
          </w:sdt>
        </w:tc>
        <w:tc>
          <w:tcPr>
            <w:tcW w:w="7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85A8FE" w14:textId="77777777" w:rsidR="008A5562" w:rsidRPr="00DE26ED" w:rsidRDefault="008A5562" w:rsidP="00A83218">
            <w:pPr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Cs/>
                <w:lang w:val="en-US"/>
              </w:rPr>
              <w:t>mm</w:t>
            </w:r>
          </w:p>
        </w:tc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sdt>
            <w:sdtPr>
              <w:rPr>
                <w:rStyle w:val="Strong"/>
              </w:rPr>
              <w:alias w:val="tad1_gs"/>
              <w:tag w:val="tad1_gs"/>
              <w:id w:val="-1912451433"/>
              <w:lock w:val="sdtLocked"/>
              <w:placeholder>
                <w:docPart w:val="4B3B594806F74B208641F36D09A3CD72"/>
              </w:placeholder>
              <w:showingPlcHdr/>
            </w:sdtPr>
            <w:sdtEndPr>
              <w:rPr>
                <w:rStyle w:val="DefaultParagraphFont"/>
                <w:rFonts w:eastAsia="MS Gothic"/>
                <w:b w:val="0"/>
                <w:bCs w:val="0"/>
              </w:rPr>
            </w:sdtEndPr>
            <w:sdtContent>
              <w:p w14:paraId="73B0DB08" w14:textId="77777777" w:rsidR="008A5562" w:rsidRPr="00DE26ED" w:rsidRDefault="008A5562" w:rsidP="00A83218">
                <w:pPr>
                  <w:jc w:val="right"/>
                  <w:rPr>
                    <w:rFonts w:eastAsia="MS Gothic"/>
                    <w:b/>
                    <w:bCs/>
                  </w:rPr>
                </w:pPr>
                <w:r w:rsidRPr="00DE26ED">
                  <w:rPr>
                    <w:rStyle w:val="PlaceholderText"/>
                    <w:lang w:val="en-US"/>
                  </w:rPr>
                  <w:t>00</w:t>
                </w:r>
              </w:p>
            </w:sdtContent>
          </w:sdt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CFBC0A" w14:textId="77777777" w:rsidR="008A5562" w:rsidRPr="00DE26ED" w:rsidRDefault="008A5562" w:rsidP="00A83218">
            <w:r w:rsidRPr="00DE26ED">
              <w:rPr>
                <w:rFonts w:eastAsia="MS Gothic"/>
                <w:bCs/>
              </w:rPr>
              <w:t>г.с.</w:t>
            </w:r>
          </w:p>
        </w:tc>
      </w:tr>
      <w:tr w:rsidR="008A5562" w:rsidRPr="00DE26ED" w14:paraId="5215873D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4DF75" w14:textId="77777777" w:rsidR="008A5562" w:rsidRPr="00DE26ED" w:rsidRDefault="008A5562" w:rsidP="00A83218">
            <w:pPr>
              <w:rPr>
                <w:rFonts w:eastAsia="MS Gothic"/>
                <w:bCs/>
                <w:lang w:val="en-US"/>
              </w:rPr>
            </w:pPr>
            <w:r w:rsidRPr="00DE26ED">
              <w:rPr>
                <w:rFonts w:eastAsia="MS Gothic"/>
                <w:bCs/>
                <w:lang w:val="en-US"/>
              </w:rPr>
              <w:t>AC</w:t>
            </w:r>
          </w:p>
        </w:tc>
        <w:tc>
          <w:tcPr>
            <w:tcW w:w="32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25D5981" w14:textId="77777777" w:rsidR="008A5562" w:rsidRPr="00DE26ED" w:rsidRDefault="00000000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ac1_mm"/>
                <w:tag w:val="ac1_mm"/>
                <w:id w:val="1669988876"/>
                <w:lock w:val="sdtLocked"/>
                <w:placeholder>
                  <w:docPart w:val="F835A657968346DCA9CF6379695730EC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7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3F8713" w14:textId="77777777" w:rsidR="008A5562" w:rsidRPr="00DE26ED" w:rsidRDefault="008A5562" w:rsidP="00A83218">
            <w:pPr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Cs/>
                <w:lang w:val="en-US"/>
              </w:rPr>
              <w:t>mm</w:t>
            </w:r>
          </w:p>
        </w:tc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A2DBC3F" w14:textId="77777777" w:rsidR="008A5562" w:rsidRPr="00DE26ED" w:rsidRDefault="00000000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ac1_gs"/>
                <w:tag w:val="ac1_gs"/>
                <w:id w:val="-929435556"/>
                <w:lock w:val="sdtLocked"/>
                <w:placeholder>
                  <w:docPart w:val="3533B2B469164A0AA8E02D4D8AA8CBA1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9B7648" w14:textId="77777777" w:rsidR="008A5562" w:rsidRPr="00DE26ED" w:rsidRDefault="008A5562" w:rsidP="00A83218">
            <w:r w:rsidRPr="00DE26ED">
              <w:rPr>
                <w:rFonts w:eastAsia="MS Gothic"/>
                <w:bCs/>
              </w:rPr>
              <w:t>г.с.</w:t>
            </w:r>
          </w:p>
        </w:tc>
      </w:tr>
      <w:tr w:rsidR="008A5562" w:rsidRPr="00DE26ED" w14:paraId="0EB374F7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21C42" w14:textId="77777777" w:rsidR="008A5562" w:rsidRPr="00DE26ED" w:rsidRDefault="008A5562" w:rsidP="00A83218">
            <w:pPr>
              <w:rPr>
                <w:rFonts w:eastAsia="MS Gothic"/>
                <w:bCs/>
                <w:lang w:val="en-US"/>
              </w:rPr>
            </w:pPr>
            <w:r w:rsidRPr="00DE26ED">
              <w:rPr>
                <w:rFonts w:eastAsia="MS Gothic"/>
                <w:bCs/>
                <w:lang w:val="en-US"/>
              </w:rPr>
              <w:t>FL</w:t>
            </w:r>
          </w:p>
        </w:tc>
        <w:tc>
          <w:tcPr>
            <w:tcW w:w="32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32D56F" w14:textId="77777777" w:rsidR="008A5562" w:rsidRPr="00DE26ED" w:rsidRDefault="00000000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fl1_mm"/>
                <w:tag w:val="fl1_mm"/>
                <w:id w:val="-828431090"/>
                <w:lock w:val="sdtLocked"/>
                <w:placeholder>
                  <w:docPart w:val="9EB2B9EF4912425FA4F7182A94CFD868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7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32EBC6" w14:textId="77777777" w:rsidR="008A5562" w:rsidRPr="00DE26ED" w:rsidRDefault="008A5562" w:rsidP="00A83218">
            <w:pPr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Cs/>
                <w:lang w:val="en-US"/>
              </w:rPr>
              <w:t>mm</w:t>
            </w:r>
          </w:p>
        </w:tc>
        <w:tc>
          <w:tcPr>
            <w:tcW w:w="42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8BECB6" w14:textId="77777777" w:rsidR="008A5562" w:rsidRPr="00DE26ED" w:rsidRDefault="00000000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fl1_gs"/>
                <w:tag w:val="fl1_gs"/>
                <w:id w:val="1763030053"/>
                <w:lock w:val="sdtLocked"/>
                <w:placeholder>
                  <w:docPart w:val="3642491B449049F5A91487200E1A6A38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04DD88" w14:textId="77777777" w:rsidR="008A5562" w:rsidRPr="00DE26ED" w:rsidRDefault="008A5562" w:rsidP="00A83218">
            <w:r w:rsidRPr="00DE26ED">
              <w:rPr>
                <w:rFonts w:eastAsia="MS Gothic"/>
                <w:bCs/>
              </w:rPr>
              <w:t>г.с.</w:t>
            </w:r>
          </w:p>
        </w:tc>
      </w:tr>
      <w:tr w:rsidR="008A5562" w:rsidRPr="00DE26ED" w14:paraId="224CFFDC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AD0F2" w14:textId="77777777" w:rsidR="008A5562" w:rsidRPr="00DE26ED" w:rsidRDefault="008A5562" w:rsidP="000B13F7">
            <w:pPr>
              <w:rPr>
                <w:rFonts w:eastAsia="MS Gothic"/>
                <w:bCs/>
                <w:lang w:val="en-US"/>
              </w:rPr>
            </w:pPr>
            <w:r w:rsidRPr="00DE26ED">
              <w:rPr>
                <w:rFonts w:eastAsia="MS Gothic"/>
                <w:bCs/>
                <w:lang w:val="en-US"/>
              </w:rPr>
              <w:t>EFW</w:t>
            </w:r>
          </w:p>
        </w:tc>
        <w:tc>
          <w:tcPr>
            <w:tcW w:w="32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F4E83A4" w14:textId="77777777" w:rsidR="008A5562" w:rsidRPr="00DE26ED" w:rsidRDefault="00000000" w:rsidP="000B13F7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efw1"/>
                <w:tag w:val="efw1"/>
                <w:id w:val="-1333830627"/>
                <w:lock w:val="sdtLocked"/>
                <w:placeholder>
                  <w:docPart w:val="2B972A8474634C2A94C0266779DD8A1F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581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1D1F78" w14:textId="77777777" w:rsidR="008A5562" w:rsidRPr="00DE26ED" w:rsidRDefault="008A5562" w:rsidP="000B13F7">
            <w:pPr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Cs/>
                <w:lang w:val="en-US"/>
              </w:rPr>
              <w:t>g</w:t>
            </w:r>
          </w:p>
        </w:tc>
      </w:tr>
      <w:tr w:rsidR="008A5562" w:rsidRPr="00DE26ED" w14:paraId="5A7BAB56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05669" w14:textId="77777777" w:rsidR="008A5562" w:rsidRPr="00DE26ED" w:rsidRDefault="008A5562" w:rsidP="000B13F7">
            <w:pPr>
              <w:rPr>
                <w:rFonts w:eastAsia="MS Gothic"/>
                <w:bCs/>
                <w:lang w:val="en-US"/>
              </w:rPr>
            </w:pPr>
            <w:r w:rsidRPr="00DE26ED">
              <w:rPr>
                <w:rFonts w:eastAsia="MS Gothic"/>
                <w:bCs/>
                <w:lang w:val="en-US"/>
              </w:rPr>
              <w:t>LA</w:t>
            </w:r>
          </w:p>
        </w:tc>
        <w:sdt>
          <w:sdtPr>
            <w:rPr>
              <w:rStyle w:val="Strong"/>
            </w:rPr>
            <w:alias w:val="la1"/>
            <w:tag w:val="la1"/>
            <w:id w:val="875583982"/>
            <w:lock w:val="sdtLocked"/>
            <w:placeholder>
              <w:docPart w:val="5B8FF175BB34431B850D0475EA1CF063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9072" w:type="dxa"/>
                <w:gridSpan w:val="10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B0002E3" w14:textId="77777777" w:rsidR="008A5562" w:rsidRPr="00DE26ED" w:rsidRDefault="008A5562" w:rsidP="00181FB8">
                <w:pPr>
                  <w:rPr>
                    <w:rFonts w:eastAsia="MS Gothic"/>
                    <w:b/>
                    <w:bCs/>
                  </w:rPr>
                </w:pPr>
                <w:r w:rsidRPr="00DE26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A5562" w:rsidRPr="00DE26ED" w14:paraId="1F95B8A1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8D928" w14:textId="77777777" w:rsidR="008A5562" w:rsidRPr="00DE26ED" w:rsidRDefault="008A5562" w:rsidP="000B13F7">
            <w:pPr>
              <w:rPr>
                <w:rFonts w:eastAsia="MS Gothic"/>
                <w:bCs/>
                <w:lang w:val="en-US"/>
              </w:rPr>
            </w:pPr>
            <w:r w:rsidRPr="00DE26ED">
              <w:rPr>
                <w:rFonts w:eastAsia="MS Gothic"/>
                <w:bCs/>
                <w:lang w:val="en-US"/>
              </w:rPr>
              <w:t>LC</w:t>
            </w:r>
          </w:p>
        </w:tc>
        <w:sdt>
          <w:sdtPr>
            <w:rPr>
              <w:rStyle w:val="Strong"/>
            </w:rPr>
            <w:alias w:val="lc1"/>
            <w:tag w:val="lc1"/>
            <w:id w:val="1338197898"/>
            <w:lock w:val="sdtLocked"/>
            <w:placeholder>
              <w:docPart w:val="EBC2C294162B440E977DD61ACADCD741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9072" w:type="dxa"/>
                <w:gridSpan w:val="10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25FC858" w14:textId="77777777" w:rsidR="008A5562" w:rsidRPr="00DE26ED" w:rsidRDefault="008A5562" w:rsidP="00181FB8">
                <w:pPr>
                  <w:rPr>
                    <w:rFonts w:eastAsia="MS Gothic"/>
                    <w:bCs/>
                  </w:rPr>
                </w:pPr>
                <w:r w:rsidRPr="00DE26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F118B" w:rsidRPr="00DE26ED" w14:paraId="0E1B9F74" w14:textId="77777777" w:rsidTr="005C58A7">
        <w:tc>
          <w:tcPr>
            <w:tcW w:w="1048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8B81A" w14:textId="77777777" w:rsidR="001F118B" w:rsidRPr="00DE26ED" w:rsidRDefault="001F118B" w:rsidP="001F118B">
            <w:pPr>
              <w:jc w:val="center"/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/>
                <w:bCs/>
              </w:rPr>
              <w:t>Анатомия на плода</w:t>
            </w:r>
          </w:p>
        </w:tc>
      </w:tr>
      <w:tr w:rsidR="008A5562" w:rsidRPr="00DE26ED" w14:paraId="2F915E21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0EF18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</w:p>
        </w:tc>
        <w:tc>
          <w:tcPr>
            <w:tcW w:w="907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15047" w14:textId="77777777" w:rsidR="008A5562" w:rsidRPr="00DE26ED" w:rsidRDefault="008A5562" w:rsidP="004A7329">
            <w:pPr>
              <w:jc w:val="center"/>
              <w:rPr>
                <w:rFonts w:eastAsia="MS Gothic"/>
                <w:bCs/>
                <w:u w:val="single"/>
              </w:rPr>
            </w:pPr>
          </w:p>
        </w:tc>
      </w:tr>
      <w:tr w:rsidR="008A5562" w:rsidRPr="00DE26ED" w14:paraId="2432EF4A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4E383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Глава</w:t>
            </w:r>
          </w:p>
        </w:tc>
        <w:sdt>
          <w:sdtPr>
            <w:rPr>
              <w:rStyle w:val="Strong"/>
            </w:rPr>
            <w:alias w:val="head1"/>
            <w:tag w:val="head1"/>
            <w:id w:val="-1222818314"/>
            <w:lock w:val="sdtLocked"/>
            <w:placeholder>
              <w:docPart w:val="C3CD8091114140A897918D2B024D8B8F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9072" w:type="dxa"/>
                <w:gridSpan w:val="10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0291C63" w14:textId="77777777" w:rsidR="008A5562" w:rsidRPr="00DE26ED" w:rsidRDefault="008A5562" w:rsidP="00621AFC">
                <w:pPr>
                  <w:rPr>
                    <w:rFonts w:eastAsia="MS Gothic"/>
                    <w:bCs/>
                  </w:rPr>
                </w:pPr>
                <w:r w:rsidRPr="00DE26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A5562" w:rsidRPr="00DE26ED" w14:paraId="732FEB57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29DE2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Мозък</w:t>
            </w:r>
          </w:p>
        </w:tc>
        <w:sdt>
          <w:sdtPr>
            <w:rPr>
              <w:rStyle w:val="Strong"/>
            </w:rPr>
            <w:alias w:val="brain1"/>
            <w:tag w:val="brain1"/>
            <w:id w:val="1224486058"/>
            <w:lock w:val="sdtLocked"/>
            <w:placeholder>
              <w:docPart w:val="4B0D4A6FF4C6440387A5C48B99F3B4C7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9072" w:type="dxa"/>
                <w:gridSpan w:val="10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23FC330" w14:textId="77777777" w:rsidR="008A5562" w:rsidRPr="00DE26ED" w:rsidRDefault="008A5562" w:rsidP="00621AFC">
                <w:pPr>
                  <w:rPr>
                    <w:rFonts w:eastAsia="MS Gothic"/>
                    <w:bCs/>
                  </w:rPr>
                </w:pPr>
                <w:r w:rsidRPr="00DE26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A5562" w:rsidRPr="00DE26ED" w14:paraId="627DE764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45FD2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Лице</w:t>
            </w:r>
          </w:p>
        </w:tc>
        <w:sdt>
          <w:sdtPr>
            <w:rPr>
              <w:rStyle w:val="Strong"/>
            </w:rPr>
            <w:alias w:val="face1"/>
            <w:tag w:val="face"/>
            <w:id w:val="1735204103"/>
            <w:lock w:val="sdtLocked"/>
            <w:placeholder>
              <w:docPart w:val="16DE27C8C1C74EF2986244D59EE73571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9072" w:type="dxa"/>
                <w:gridSpan w:val="10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5BCAE76" w14:textId="77777777" w:rsidR="008A5562" w:rsidRPr="00DE26ED" w:rsidRDefault="008A5562" w:rsidP="00621AFC">
                <w:pPr>
                  <w:rPr>
                    <w:rFonts w:eastAsia="MS Gothic"/>
                    <w:bCs/>
                  </w:rPr>
                </w:pPr>
                <w:r w:rsidRPr="004B63CB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A5562" w:rsidRPr="00DE26ED" w14:paraId="06394F06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2D15B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Шия/Кожа</w:t>
            </w:r>
          </w:p>
        </w:tc>
        <w:sdt>
          <w:sdtPr>
            <w:rPr>
              <w:rStyle w:val="Strong"/>
            </w:rPr>
            <w:alias w:val="neck1"/>
            <w:tag w:val="neck1"/>
            <w:id w:val="592521865"/>
            <w:lock w:val="sdtLocked"/>
            <w:placeholder>
              <w:docPart w:val="A20BF6DD91484D9A9F7154AA7F384019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9072" w:type="dxa"/>
                <w:gridSpan w:val="10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9C6445C" w14:textId="77777777" w:rsidR="008A5562" w:rsidRPr="00DE26ED" w:rsidRDefault="008A5562" w:rsidP="00621AFC">
                <w:pPr>
                  <w:rPr>
                    <w:rFonts w:eastAsia="MS Gothic"/>
                    <w:bCs/>
                  </w:rPr>
                </w:pPr>
                <w:r w:rsidRPr="004B63CB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A5562" w:rsidRPr="00DE26ED" w14:paraId="66E6D19A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9453C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Гр. Стълб</w:t>
            </w:r>
          </w:p>
        </w:tc>
        <w:sdt>
          <w:sdtPr>
            <w:rPr>
              <w:rStyle w:val="Strong"/>
            </w:rPr>
            <w:alias w:val="gr_stalb1"/>
            <w:tag w:val="gr_stalb1"/>
            <w:id w:val="1886141854"/>
            <w:lock w:val="sdtLocked"/>
            <w:placeholder>
              <w:docPart w:val="F9B8CD341DEB4B45B83B32030FE81138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9072" w:type="dxa"/>
                <w:gridSpan w:val="10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6020782" w14:textId="77777777" w:rsidR="008A5562" w:rsidRPr="00DE26ED" w:rsidRDefault="008A5562" w:rsidP="00621AFC">
                <w:pPr>
                  <w:rPr>
                    <w:rFonts w:eastAsia="MS Gothic"/>
                    <w:bCs/>
                  </w:rPr>
                </w:pPr>
                <w:r w:rsidRPr="004B63CB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A5562" w:rsidRPr="00DE26ED" w14:paraId="35376CCD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3F6CF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Гр. Кош</w:t>
            </w:r>
          </w:p>
        </w:tc>
        <w:sdt>
          <w:sdtPr>
            <w:rPr>
              <w:rStyle w:val="Strong"/>
            </w:rPr>
            <w:alias w:val="chest1"/>
            <w:tag w:val="chest1"/>
            <w:id w:val="493767778"/>
            <w:lock w:val="sdtLocked"/>
            <w:placeholder>
              <w:docPart w:val="54300459CD87474591DC5C7E11CFBD73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9072" w:type="dxa"/>
                <w:gridSpan w:val="10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3203252" w14:textId="77777777" w:rsidR="008A5562" w:rsidRPr="00DE26ED" w:rsidRDefault="008A5562" w:rsidP="00621AFC">
                <w:pPr>
                  <w:rPr>
                    <w:rFonts w:eastAsia="MS Gothic"/>
                    <w:bCs/>
                  </w:rPr>
                </w:pPr>
                <w:r w:rsidRPr="004B63CB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A5562" w:rsidRPr="00DE26ED" w14:paraId="66E345FC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5B570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Сърце</w:t>
            </w:r>
          </w:p>
        </w:tc>
        <w:sdt>
          <w:sdtPr>
            <w:rPr>
              <w:rStyle w:val="Strong"/>
            </w:rPr>
            <w:alias w:val="heart1"/>
            <w:tag w:val="heart1"/>
            <w:id w:val="-1749872354"/>
            <w:lock w:val="sdtLocked"/>
            <w:placeholder>
              <w:docPart w:val="FDCE5F25D9AD4D67BA233D93A71599D6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9072" w:type="dxa"/>
                <w:gridSpan w:val="10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51E4FAC" w14:textId="77777777" w:rsidR="008A5562" w:rsidRPr="00DE26ED" w:rsidRDefault="008A5562" w:rsidP="00621AFC">
                <w:pPr>
                  <w:rPr>
                    <w:rFonts w:eastAsia="MS Gothic"/>
                    <w:bCs/>
                  </w:rPr>
                </w:pPr>
                <w:r w:rsidRPr="004B63CB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A5562" w:rsidRPr="00DE26ED" w14:paraId="380FF021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0BFD8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Корем</w:t>
            </w:r>
          </w:p>
        </w:tc>
        <w:sdt>
          <w:sdtPr>
            <w:rPr>
              <w:rStyle w:val="Strong"/>
            </w:rPr>
            <w:alias w:val="belly1"/>
            <w:tag w:val="belly1"/>
            <w:id w:val="970024663"/>
            <w:lock w:val="sdtLocked"/>
            <w:placeholder>
              <w:docPart w:val="5591777D0D09467FAF38A83BF3BE0242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9072" w:type="dxa"/>
                <w:gridSpan w:val="10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FCC9F82" w14:textId="77777777" w:rsidR="008A5562" w:rsidRPr="00DE26ED" w:rsidRDefault="008A5562" w:rsidP="00621AFC">
                <w:pPr>
                  <w:rPr>
                    <w:rFonts w:eastAsia="MS Gothic"/>
                    <w:bCs/>
                  </w:rPr>
                </w:pPr>
                <w:r w:rsidRPr="004B63CB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A5562" w:rsidRPr="00DE26ED" w14:paraId="456AFFDC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BFAC7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Бъбреци</w:t>
            </w:r>
          </w:p>
        </w:tc>
        <w:sdt>
          <w:sdtPr>
            <w:rPr>
              <w:rStyle w:val="Strong"/>
            </w:rPr>
            <w:alias w:val="kidny1"/>
            <w:tag w:val="kidny1"/>
            <w:id w:val="-1711719553"/>
            <w:lock w:val="sdtLocked"/>
            <w:placeholder>
              <w:docPart w:val="DAF19A70D3474DE197546C3B4F15A0FA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9072" w:type="dxa"/>
                <w:gridSpan w:val="10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D50877F" w14:textId="77777777" w:rsidR="008A5562" w:rsidRPr="00DE26ED" w:rsidRDefault="008A5562" w:rsidP="00621AFC">
                <w:pPr>
                  <w:rPr>
                    <w:rFonts w:eastAsia="MS Gothic"/>
                    <w:bCs/>
                  </w:rPr>
                </w:pPr>
                <w:r w:rsidRPr="004B63CB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A5562" w:rsidRPr="00DE26ED" w14:paraId="71DA8978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663FA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Крайници</w:t>
            </w:r>
          </w:p>
        </w:tc>
        <w:sdt>
          <w:sdtPr>
            <w:rPr>
              <w:rStyle w:val="Strong"/>
            </w:rPr>
            <w:alias w:val="legs1"/>
            <w:tag w:val="legs1"/>
            <w:id w:val="-774251683"/>
            <w:lock w:val="sdtLocked"/>
            <w:placeholder>
              <w:docPart w:val="C10E3BEF10454FA1B402B7C3FEEFDF09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9072" w:type="dxa"/>
                <w:gridSpan w:val="10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5964B7C" w14:textId="77777777" w:rsidR="008A5562" w:rsidRPr="00DE26ED" w:rsidRDefault="008A5562" w:rsidP="00621AFC">
                <w:pPr>
                  <w:rPr>
                    <w:rFonts w:eastAsia="MS Gothic"/>
                    <w:bCs/>
                  </w:rPr>
                </w:pPr>
                <w:r w:rsidRPr="004B63CB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A5562" w:rsidRPr="00DE26ED" w14:paraId="1A84B67E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8ADFD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Скелет</w:t>
            </w:r>
          </w:p>
        </w:tc>
        <w:sdt>
          <w:sdtPr>
            <w:rPr>
              <w:rStyle w:val="Strong"/>
            </w:rPr>
            <w:alias w:val="skeleton1"/>
            <w:tag w:val="skeleton1"/>
            <w:id w:val="-208813353"/>
            <w:lock w:val="sdtLocked"/>
            <w:placeholder>
              <w:docPart w:val="3E679E0605614AE99405DCE6B707F742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9072" w:type="dxa"/>
                <w:gridSpan w:val="10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E97A43D" w14:textId="77777777" w:rsidR="008A5562" w:rsidRPr="00DE26ED" w:rsidRDefault="008A5562" w:rsidP="00621AFC">
                <w:pPr>
                  <w:rPr>
                    <w:rFonts w:eastAsia="MS Gothic"/>
                    <w:bCs/>
                  </w:rPr>
                </w:pPr>
                <w:r w:rsidRPr="004B63CB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4D77E9" w:rsidRPr="00DE26ED" w14:paraId="0F43FBC3" w14:textId="77777777" w:rsidTr="00C433C3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9BCD6" w14:textId="77777777" w:rsidR="004D77E9" w:rsidRPr="000039C3" w:rsidRDefault="004D77E9" w:rsidP="000039C3">
            <w:pPr>
              <w:rPr>
                <w:rFonts w:eastAsia="MS Gothic"/>
                <w:bCs/>
                <w:lang w:val="en-US"/>
              </w:rPr>
            </w:pPr>
            <w:r w:rsidRPr="000039C3">
              <w:rPr>
                <w:rFonts w:eastAsia="MS Gothic"/>
                <w:bCs/>
                <w:lang w:val="en-US"/>
              </w:rPr>
              <w:t>A.</w:t>
            </w:r>
            <w:r>
              <w:rPr>
                <w:rFonts w:eastAsia="MS Gothic"/>
                <w:bCs/>
                <w:lang w:val="en-US"/>
              </w:rPr>
              <w:t xml:space="preserve"> </w:t>
            </w:r>
            <w:r w:rsidRPr="000039C3">
              <w:rPr>
                <w:rFonts w:eastAsia="MS Gothic"/>
                <w:bCs/>
                <w:lang w:val="en-US"/>
              </w:rPr>
              <w:t>ut. Dex.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E5F5E" w14:textId="77777777" w:rsidR="004D77E9" w:rsidRPr="004D77E9" w:rsidRDefault="004D77E9" w:rsidP="004D77E9">
            <w:pPr>
              <w:jc w:val="center"/>
              <w:rPr>
                <w:rFonts w:eastAsia="MS Gothic"/>
                <w:bCs/>
                <w:lang w:val="en-US"/>
              </w:rPr>
            </w:pPr>
            <w:r>
              <w:rPr>
                <w:rFonts w:eastAsia="MS Gothic"/>
                <w:bCs/>
                <w:lang w:val="en-US"/>
              </w:rPr>
              <w:t>PI</w:t>
            </w:r>
          </w:p>
        </w:tc>
        <w:sdt>
          <w:sdtPr>
            <w:rPr>
              <w:rFonts w:eastAsia="MS Gothic"/>
              <w:bCs/>
            </w:rPr>
            <w:alias w:val="autdexpi"/>
            <w:tag w:val="autdexpi"/>
            <w:id w:val="349996847"/>
            <w:lock w:val="sdtLocked"/>
            <w:placeholder>
              <w:docPart w:val="9CD2925AC46843D0AFD53FF12D2DEC74"/>
            </w:placeholder>
            <w:showingPlcHdr/>
          </w:sdtPr>
          <w:sdtContent>
            <w:tc>
              <w:tcPr>
                <w:tcW w:w="297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58D7C47" w14:textId="77777777" w:rsidR="004D77E9" w:rsidRPr="00DE26ED" w:rsidRDefault="004D77E9" w:rsidP="004D77E9">
                <w:pPr>
                  <w:rPr>
                    <w:rFonts w:eastAsia="MS Gothic"/>
                    <w:bCs/>
                  </w:rPr>
                </w:pPr>
                <w:r>
                  <w:rPr>
                    <w:rStyle w:val="PlaceholderText"/>
                    <w:lang w:val="en-US"/>
                  </w:rPr>
                  <w:t>0.00</w:t>
                </w:r>
              </w:p>
            </w:tc>
          </w:sdtContent>
        </w:sdt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5958B" w14:textId="77777777" w:rsidR="004D77E9" w:rsidRPr="004D77E9" w:rsidRDefault="004D77E9" w:rsidP="004D77E9">
            <w:pPr>
              <w:jc w:val="center"/>
              <w:rPr>
                <w:rFonts w:eastAsia="MS Gothic"/>
                <w:bCs/>
                <w:lang w:val="en-US"/>
              </w:rPr>
            </w:pPr>
            <w:r>
              <w:rPr>
                <w:rFonts w:eastAsia="MS Gothic"/>
                <w:bCs/>
                <w:lang w:val="en-US"/>
              </w:rPr>
              <w:t>RI</w:t>
            </w:r>
          </w:p>
        </w:tc>
        <w:sdt>
          <w:sdtPr>
            <w:rPr>
              <w:rFonts w:eastAsia="MS Gothic"/>
              <w:bCs/>
            </w:rPr>
            <w:alias w:val="autdexri"/>
            <w:tag w:val="autdexri"/>
            <w:id w:val="-537819597"/>
            <w:lock w:val="sdtLocked"/>
            <w:placeholder>
              <w:docPart w:val="4B97CDA981D148278BAD522C920E957A"/>
            </w:placeholder>
            <w:showingPlcHdr/>
          </w:sdtPr>
          <w:sdtContent>
            <w:tc>
              <w:tcPr>
                <w:tcW w:w="384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5A6E8F6" w14:textId="77777777" w:rsidR="004D77E9" w:rsidRPr="00DE26ED" w:rsidRDefault="004D77E9" w:rsidP="00621AFC">
                <w:pPr>
                  <w:rPr>
                    <w:rFonts w:eastAsia="MS Gothic"/>
                    <w:bCs/>
                  </w:rPr>
                </w:pPr>
                <w:r>
                  <w:rPr>
                    <w:rStyle w:val="PlaceholderText"/>
                    <w:lang w:val="en-US"/>
                  </w:rPr>
                  <w:t>0.00</w:t>
                </w:r>
              </w:p>
            </w:tc>
          </w:sdtContent>
        </w:sdt>
      </w:tr>
      <w:tr w:rsidR="004D77E9" w:rsidRPr="00DE26ED" w14:paraId="1DA35D30" w14:textId="77777777" w:rsidTr="00C433C3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E2BE0" w14:textId="77777777" w:rsidR="004D77E9" w:rsidRPr="000039C3" w:rsidRDefault="004D77E9" w:rsidP="000039C3">
            <w:pPr>
              <w:rPr>
                <w:rFonts w:eastAsia="MS Gothic"/>
                <w:bCs/>
                <w:lang w:val="en-US"/>
              </w:rPr>
            </w:pPr>
            <w:r w:rsidRPr="000039C3">
              <w:rPr>
                <w:rFonts w:eastAsia="MS Gothic"/>
                <w:bCs/>
                <w:lang w:val="en-US"/>
              </w:rPr>
              <w:t>A.</w:t>
            </w:r>
            <w:r>
              <w:rPr>
                <w:rFonts w:eastAsia="MS Gothic"/>
                <w:bCs/>
                <w:lang w:val="en-US"/>
              </w:rPr>
              <w:t xml:space="preserve"> </w:t>
            </w:r>
            <w:r w:rsidRPr="000039C3">
              <w:rPr>
                <w:rFonts w:eastAsia="MS Gothic"/>
                <w:bCs/>
                <w:lang w:val="en-US"/>
              </w:rPr>
              <w:t>ut. Sin.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60785" w14:textId="77777777" w:rsidR="004D77E9" w:rsidRPr="004D77E9" w:rsidRDefault="004D77E9" w:rsidP="004D77E9">
            <w:pPr>
              <w:jc w:val="center"/>
              <w:rPr>
                <w:rFonts w:eastAsia="MS Gothic"/>
                <w:bCs/>
                <w:lang w:val="en-US"/>
              </w:rPr>
            </w:pPr>
            <w:r>
              <w:rPr>
                <w:rFonts w:eastAsia="MS Gothic"/>
                <w:bCs/>
                <w:lang w:val="en-US"/>
              </w:rPr>
              <w:t>PI</w:t>
            </w:r>
          </w:p>
        </w:tc>
        <w:sdt>
          <w:sdtPr>
            <w:rPr>
              <w:rFonts w:eastAsia="MS Gothic"/>
              <w:bCs/>
            </w:rPr>
            <w:alias w:val="autsinpi"/>
            <w:tag w:val="autsinpi"/>
            <w:id w:val="1162344713"/>
            <w:lock w:val="sdtLocked"/>
            <w:placeholder>
              <w:docPart w:val="0BF740D47E0942BC89898606563AB1C1"/>
            </w:placeholder>
            <w:showingPlcHdr/>
          </w:sdtPr>
          <w:sdtContent>
            <w:tc>
              <w:tcPr>
                <w:tcW w:w="297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EDB364E" w14:textId="77777777" w:rsidR="004D77E9" w:rsidRPr="00DE26ED" w:rsidRDefault="004D77E9" w:rsidP="00621AFC">
                <w:pPr>
                  <w:rPr>
                    <w:rFonts w:eastAsia="MS Gothic"/>
                    <w:bCs/>
                  </w:rPr>
                </w:pPr>
                <w:r>
                  <w:rPr>
                    <w:rStyle w:val="PlaceholderText"/>
                    <w:lang w:val="en-US"/>
                  </w:rPr>
                  <w:t>0.00</w:t>
                </w:r>
              </w:p>
            </w:tc>
          </w:sdtContent>
        </w:sdt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F48FF" w14:textId="77777777" w:rsidR="004D77E9" w:rsidRPr="004D77E9" w:rsidRDefault="004D77E9" w:rsidP="004D77E9">
            <w:pPr>
              <w:jc w:val="center"/>
              <w:rPr>
                <w:rFonts w:eastAsia="MS Gothic"/>
                <w:bCs/>
                <w:lang w:val="en-US"/>
              </w:rPr>
            </w:pPr>
            <w:r>
              <w:rPr>
                <w:rFonts w:eastAsia="MS Gothic"/>
                <w:bCs/>
                <w:lang w:val="en-US"/>
              </w:rPr>
              <w:t>RI</w:t>
            </w:r>
          </w:p>
        </w:tc>
        <w:sdt>
          <w:sdtPr>
            <w:rPr>
              <w:rFonts w:eastAsia="MS Gothic"/>
              <w:bCs/>
            </w:rPr>
            <w:alias w:val="autsinri"/>
            <w:tag w:val="autsinri"/>
            <w:id w:val="1715073714"/>
            <w:lock w:val="sdtLocked"/>
            <w:placeholder>
              <w:docPart w:val="18F5FADBA76C4879975558EF561569AF"/>
            </w:placeholder>
            <w:showingPlcHdr/>
          </w:sdtPr>
          <w:sdtContent>
            <w:tc>
              <w:tcPr>
                <w:tcW w:w="384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7601F73" w14:textId="77777777" w:rsidR="004D77E9" w:rsidRPr="00DE26ED" w:rsidRDefault="004D77E9" w:rsidP="00621AFC">
                <w:pPr>
                  <w:rPr>
                    <w:rFonts w:eastAsia="MS Gothic"/>
                    <w:bCs/>
                  </w:rPr>
                </w:pPr>
                <w:r>
                  <w:rPr>
                    <w:rStyle w:val="PlaceholderText"/>
                    <w:lang w:val="en-US"/>
                  </w:rPr>
                  <w:t>0.00</w:t>
                </w:r>
              </w:p>
            </w:tc>
          </w:sdtContent>
        </w:sdt>
      </w:tr>
      <w:tr w:rsidR="004D77E9" w:rsidRPr="00DE26ED" w14:paraId="0ECED91A" w14:textId="77777777" w:rsidTr="00C433C3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ACF2F" w14:textId="77777777" w:rsidR="004D77E9" w:rsidRPr="000039C3" w:rsidRDefault="004D77E9" w:rsidP="000039C3">
            <w:pPr>
              <w:rPr>
                <w:rFonts w:eastAsia="MS Gothic"/>
                <w:bCs/>
                <w:lang w:val="en-US"/>
              </w:rPr>
            </w:pPr>
            <w:r w:rsidRPr="000039C3">
              <w:rPr>
                <w:rFonts w:eastAsia="MS Gothic"/>
                <w:bCs/>
                <w:lang w:val="en-US"/>
              </w:rPr>
              <w:t xml:space="preserve">A. Umb.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B0243" w14:textId="77777777" w:rsidR="004D77E9" w:rsidRPr="004D77E9" w:rsidRDefault="004D77E9" w:rsidP="004D77E9">
            <w:pPr>
              <w:jc w:val="center"/>
              <w:rPr>
                <w:rFonts w:eastAsia="MS Gothic"/>
                <w:bCs/>
                <w:lang w:val="en-US"/>
              </w:rPr>
            </w:pPr>
            <w:r>
              <w:rPr>
                <w:rFonts w:eastAsia="MS Gothic"/>
                <w:bCs/>
                <w:lang w:val="en-US"/>
              </w:rPr>
              <w:t>PI</w:t>
            </w:r>
          </w:p>
        </w:tc>
        <w:sdt>
          <w:sdtPr>
            <w:rPr>
              <w:rFonts w:eastAsia="MS Gothic"/>
              <w:bCs/>
            </w:rPr>
            <w:alias w:val="aumbpi"/>
            <w:tag w:val="aumbpi"/>
            <w:id w:val="419915710"/>
            <w:lock w:val="sdtLocked"/>
            <w:placeholder>
              <w:docPart w:val="9380256A90E24A189DA61ACE97D6A8B2"/>
            </w:placeholder>
            <w:showingPlcHdr/>
          </w:sdtPr>
          <w:sdtContent>
            <w:tc>
              <w:tcPr>
                <w:tcW w:w="297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302830E" w14:textId="77777777" w:rsidR="004D77E9" w:rsidRPr="00DE26ED" w:rsidRDefault="00935D19" w:rsidP="00240AFA">
                <w:pPr>
                  <w:rPr>
                    <w:rFonts w:eastAsia="MS Gothic"/>
                    <w:b/>
                    <w:bCs/>
                  </w:rPr>
                </w:pPr>
                <w:r>
                  <w:rPr>
                    <w:rStyle w:val="PlaceholderText"/>
                    <w:lang w:val="en-US"/>
                  </w:rPr>
                  <w:t>0.00</w:t>
                </w:r>
              </w:p>
            </w:tc>
          </w:sdtContent>
        </w:sdt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A8B33" w14:textId="77777777" w:rsidR="004D77E9" w:rsidRPr="004D77E9" w:rsidRDefault="004D77E9" w:rsidP="00FD5B5C">
            <w:pPr>
              <w:jc w:val="center"/>
              <w:rPr>
                <w:rFonts w:eastAsia="MS Gothic"/>
                <w:bCs/>
                <w:lang w:val="en-US"/>
              </w:rPr>
            </w:pPr>
            <w:r>
              <w:rPr>
                <w:rFonts w:eastAsia="MS Gothic"/>
                <w:bCs/>
                <w:lang w:val="en-US"/>
              </w:rPr>
              <w:t>RI</w:t>
            </w:r>
          </w:p>
        </w:tc>
        <w:sdt>
          <w:sdtPr>
            <w:rPr>
              <w:rFonts w:eastAsia="MS Gothic"/>
              <w:bCs/>
            </w:rPr>
            <w:alias w:val="aumbri"/>
            <w:tag w:val="aumbri"/>
            <w:id w:val="-745493611"/>
            <w:lock w:val="sdtLocked"/>
            <w:placeholder>
              <w:docPart w:val="629CFABF59E24BDC81BF2CDA44542E09"/>
            </w:placeholder>
            <w:showingPlcHdr/>
          </w:sdtPr>
          <w:sdtContent>
            <w:tc>
              <w:tcPr>
                <w:tcW w:w="3844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C6AF892" w14:textId="77777777" w:rsidR="004D77E9" w:rsidRPr="00DE26ED" w:rsidRDefault="004D77E9" w:rsidP="004D77E9">
                <w:pPr>
                  <w:rPr>
                    <w:rFonts w:eastAsia="MS Gothic"/>
                    <w:b/>
                    <w:bCs/>
                  </w:rPr>
                </w:pPr>
                <w:r>
                  <w:rPr>
                    <w:rStyle w:val="PlaceholderText"/>
                    <w:lang w:val="en-US"/>
                  </w:rPr>
                  <w:t>0.00</w:t>
                </w:r>
              </w:p>
            </w:tc>
          </w:sdtContent>
        </w:sdt>
      </w:tr>
      <w:tr w:rsidR="004D77E9" w:rsidRPr="00DE26ED" w14:paraId="6BFBBD1C" w14:textId="77777777" w:rsidTr="00C433C3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B68AD" w14:textId="77777777" w:rsidR="004D77E9" w:rsidRPr="00DE26ED" w:rsidRDefault="004D77E9" w:rsidP="000039C3">
            <w:pPr>
              <w:rPr>
                <w:rFonts w:eastAsia="MS Gothic"/>
                <w:b/>
                <w:bCs/>
              </w:rPr>
            </w:pPr>
            <w:r>
              <w:rPr>
                <w:rFonts w:eastAsia="MS Gothic"/>
                <w:bCs/>
                <w:lang w:val="en-US"/>
              </w:rPr>
              <w:t>CMA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B9176" w14:textId="77777777" w:rsidR="004D77E9" w:rsidRPr="004D77E9" w:rsidRDefault="004D77E9" w:rsidP="00FD5B5C">
            <w:pPr>
              <w:jc w:val="center"/>
              <w:rPr>
                <w:rFonts w:eastAsia="MS Gothic"/>
                <w:bCs/>
                <w:lang w:val="en-US"/>
              </w:rPr>
            </w:pPr>
            <w:r>
              <w:rPr>
                <w:rFonts w:eastAsia="MS Gothic"/>
                <w:bCs/>
                <w:lang w:val="en-US"/>
              </w:rPr>
              <w:t>PI</w:t>
            </w:r>
          </w:p>
        </w:tc>
        <w:sdt>
          <w:sdtPr>
            <w:rPr>
              <w:rFonts w:eastAsia="MS Gothic"/>
              <w:bCs/>
            </w:rPr>
            <w:alias w:val="cmapi"/>
            <w:tag w:val="cmapi"/>
            <w:id w:val="-217901580"/>
            <w:lock w:val="sdtLocked"/>
            <w:placeholder>
              <w:docPart w:val="531124DDF7354FC9A6BB522A0DA55E5F"/>
            </w:placeholder>
            <w:showingPlcHdr/>
          </w:sdtPr>
          <w:sdtContent>
            <w:tc>
              <w:tcPr>
                <w:tcW w:w="297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22822D4" w14:textId="77777777" w:rsidR="004D77E9" w:rsidRPr="00B85816" w:rsidRDefault="00935D19" w:rsidP="00935D19">
                <w:pPr>
                  <w:rPr>
                    <w:rFonts w:eastAsia="MS Gothic"/>
                    <w:bCs/>
                    <w:lang w:val="en-US"/>
                  </w:rPr>
                </w:pPr>
                <w:r>
                  <w:rPr>
                    <w:rStyle w:val="PlaceholderText"/>
                    <w:lang w:val="en-US"/>
                  </w:rPr>
                  <w:t>0.00</w:t>
                </w:r>
              </w:p>
            </w:tc>
          </w:sdtContent>
        </w:sdt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CD303" w14:textId="77777777" w:rsidR="004D77E9" w:rsidRPr="004D77E9" w:rsidRDefault="004D77E9" w:rsidP="004D77E9">
            <w:pPr>
              <w:jc w:val="center"/>
              <w:rPr>
                <w:rFonts w:eastAsia="MS Gothic"/>
                <w:bCs/>
                <w:lang w:val="en-US"/>
              </w:rPr>
            </w:pPr>
            <w:r>
              <w:rPr>
                <w:rFonts w:eastAsia="MS Gothic"/>
                <w:bCs/>
                <w:lang w:val="en-US"/>
              </w:rPr>
              <w:t>PSV</w:t>
            </w:r>
          </w:p>
        </w:tc>
        <w:tc>
          <w:tcPr>
            <w:tcW w:w="38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81C8A" w14:textId="77777777" w:rsidR="004D77E9" w:rsidRPr="004D77E9" w:rsidRDefault="00000000" w:rsidP="001F6D8A">
            <w:pPr>
              <w:rPr>
                <w:rFonts w:eastAsia="MS Gothic"/>
                <w:bCs/>
                <w:lang w:val="en-US"/>
              </w:rPr>
            </w:pPr>
            <w:sdt>
              <w:sdtPr>
                <w:rPr>
                  <w:rFonts w:eastAsia="MS Gothic"/>
                  <w:bCs/>
                </w:rPr>
                <w:alias w:val="cmapsv"/>
                <w:tag w:val="cmapsv"/>
                <w:id w:val="-951166650"/>
                <w:lock w:val="sdtLocked"/>
                <w:placeholder>
                  <w:docPart w:val="7E1A9B06A1B64A32BCD5832784D38ED4"/>
                </w:placeholder>
                <w:showingPlcHdr/>
              </w:sdtPr>
              <w:sdtContent>
                <w:r w:rsidR="001F6D8A">
                  <w:rPr>
                    <w:rStyle w:val="PlaceholderText"/>
                    <w:lang w:val="en-US"/>
                  </w:rPr>
                  <w:t>0.00</w:t>
                </w:r>
              </w:sdtContent>
            </w:sdt>
            <w:r w:rsidR="001F6D8A" w:rsidRPr="004D77E9">
              <w:rPr>
                <w:rFonts w:eastAsia="MS Gothic"/>
                <w:bCs/>
                <w:lang w:val="en-US"/>
              </w:rPr>
              <w:t xml:space="preserve"> </w:t>
            </w:r>
            <w:r w:rsidR="004D77E9" w:rsidRPr="004D77E9">
              <w:rPr>
                <w:rFonts w:eastAsia="MS Gothic"/>
                <w:bCs/>
                <w:lang w:val="en-US"/>
              </w:rPr>
              <w:t>mm/sec</w:t>
            </w:r>
          </w:p>
        </w:tc>
      </w:tr>
      <w:tr w:rsidR="001F6D8A" w:rsidRPr="00DE26ED" w14:paraId="2B4B8034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2D95A" w14:textId="77777777" w:rsidR="001F6D8A" w:rsidRPr="000039C3" w:rsidRDefault="001F6D8A" w:rsidP="000039C3">
            <w:pPr>
              <w:rPr>
                <w:rFonts w:eastAsia="MS Gothic"/>
                <w:bCs/>
                <w:lang w:val="en-US"/>
              </w:rPr>
            </w:pPr>
            <w:r>
              <w:rPr>
                <w:rFonts w:eastAsia="MS Gothic"/>
                <w:bCs/>
                <w:lang w:val="en-US"/>
              </w:rPr>
              <w:t>CPR</w:t>
            </w:r>
          </w:p>
        </w:tc>
        <w:sdt>
          <w:sdtPr>
            <w:rPr>
              <w:rFonts w:eastAsia="MS Gothic"/>
              <w:bCs/>
            </w:rPr>
            <w:alias w:val="cpr"/>
            <w:tag w:val="cpr"/>
            <w:id w:val="-1599780834"/>
            <w:lock w:val="sdtLocked"/>
            <w:placeholder>
              <w:docPart w:val="5E3ADC00C11447C2A935E7CFE97A2A5C"/>
            </w:placeholder>
            <w:showingPlcHdr/>
          </w:sdtPr>
          <w:sdtContent>
            <w:tc>
              <w:tcPr>
                <w:tcW w:w="9072" w:type="dxa"/>
                <w:gridSpan w:val="10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3A9270A" w14:textId="77777777" w:rsidR="001F6D8A" w:rsidRPr="001F6D8A" w:rsidRDefault="00935D19" w:rsidP="001F6D8A">
                <w:pPr>
                  <w:rPr>
                    <w:rFonts w:eastAsia="MS Gothic"/>
                    <w:bCs/>
                  </w:rPr>
                </w:pPr>
                <w:r>
                  <w:rPr>
                    <w:rStyle w:val="PlaceholderText"/>
                    <w:lang w:val="en-US"/>
                  </w:rPr>
                  <w:t>0.00</w:t>
                </w:r>
              </w:p>
            </w:tc>
          </w:sdtContent>
        </w:sdt>
      </w:tr>
      <w:tr w:rsidR="001F6D8A" w:rsidRPr="00DE26ED" w14:paraId="4DE27E68" w14:textId="77777777" w:rsidTr="001F6D8A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20F01" w14:textId="77777777" w:rsidR="001F6D8A" w:rsidRPr="001F6D8A" w:rsidRDefault="001F6D8A" w:rsidP="001F6D8A">
            <w:pPr>
              <w:rPr>
                <w:rFonts w:eastAsia="MS Gothic"/>
                <w:bCs/>
                <w:lang w:val="en-US"/>
              </w:rPr>
            </w:pPr>
            <w:r w:rsidRPr="001F6D8A">
              <w:rPr>
                <w:rFonts w:eastAsia="MS Gothic"/>
                <w:bCs/>
                <w:lang w:val="en-US"/>
              </w:rPr>
              <w:t>D</w:t>
            </w:r>
            <w:r>
              <w:rPr>
                <w:rFonts w:eastAsia="MS Gothic"/>
                <w:bCs/>
                <w:lang w:val="en-US"/>
              </w:rPr>
              <w:t>uc</w:t>
            </w:r>
            <w:r w:rsidRPr="001F6D8A">
              <w:rPr>
                <w:rFonts w:eastAsia="MS Gothic"/>
                <w:bCs/>
                <w:lang w:val="en-US"/>
              </w:rPr>
              <w:t>.ven.</w:t>
            </w:r>
          </w:p>
        </w:tc>
        <w:tc>
          <w:tcPr>
            <w:tcW w:w="907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6511C" w14:textId="77777777" w:rsidR="001F6D8A" w:rsidRPr="001F6D8A" w:rsidRDefault="00000000" w:rsidP="001F6D8A">
            <w:pPr>
              <w:rPr>
                <w:rFonts w:eastAsia="MS Gothic"/>
                <w:bCs/>
                <w:lang w:val="en-US"/>
              </w:rPr>
            </w:pPr>
            <w:sdt>
              <w:sdtPr>
                <w:rPr>
                  <w:rFonts w:eastAsia="MS Gothic"/>
                  <w:bCs/>
                </w:rPr>
                <w:alias w:val="dukven"/>
                <w:tag w:val="dukven"/>
                <w:id w:val="82122858"/>
                <w:lock w:val="sdtLocked"/>
                <w:placeholder>
                  <w:docPart w:val="94CAC4AAF0504F0D991176A13733E28F"/>
                </w:placeholder>
                <w:showingPlcHdr/>
              </w:sdtPr>
              <w:sdtContent>
                <w:r w:rsidR="001F6D8A">
                  <w:rPr>
                    <w:rStyle w:val="PlaceholderText"/>
                    <w:lang w:val="en-US"/>
                  </w:rPr>
                  <w:t>0.00</w:t>
                </w:r>
              </w:sdtContent>
            </w:sdt>
            <w:r w:rsidR="001F6D8A">
              <w:rPr>
                <w:rFonts w:eastAsia="MS Gothic"/>
                <w:bCs/>
                <w:lang w:val="en-US"/>
              </w:rPr>
              <w:t xml:space="preserve"> mm/sec</w:t>
            </w:r>
          </w:p>
        </w:tc>
      </w:tr>
      <w:tr w:rsidR="00FD5B5C" w:rsidRPr="00DE26ED" w14:paraId="0C078F5C" w14:textId="77777777" w:rsidTr="005C58A7">
        <w:tc>
          <w:tcPr>
            <w:tcW w:w="1048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83074" w14:textId="77777777" w:rsidR="00FD5B5C" w:rsidRPr="00DE26ED" w:rsidRDefault="00FD5B5C" w:rsidP="00FD5B5C">
            <w:pPr>
              <w:jc w:val="center"/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/>
                <w:bCs/>
              </w:rPr>
              <w:t>Коментар</w:t>
            </w:r>
          </w:p>
        </w:tc>
      </w:tr>
      <w:tr w:rsidR="00FD5B5C" w:rsidRPr="00DE26ED" w14:paraId="1C05E1B8" w14:textId="77777777" w:rsidTr="005C58A7">
        <w:sdt>
          <w:sdtPr>
            <w:rPr>
              <w:rStyle w:val="Strong"/>
            </w:rPr>
            <w:alias w:val="comments"/>
            <w:tag w:val="comments"/>
            <w:id w:val="807663650"/>
            <w:lock w:val="sdtLocked"/>
            <w:placeholder>
              <w:docPart w:val="8D3C74360C1F4252B42EEE9DF57786FA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10485" w:type="dxa"/>
                <w:gridSpan w:val="1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9137F43" w14:textId="77777777" w:rsidR="00FD5B5C" w:rsidRPr="00DE26ED" w:rsidRDefault="00CB5973" w:rsidP="00CB5973">
                <w:pPr>
                  <w:rPr>
                    <w:rFonts w:eastAsia="MS Gothic"/>
                    <w:bCs/>
                  </w:rPr>
                </w:pPr>
                <w:r w:rsidRPr="004B63CB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FD5B5C" w:rsidRPr="00DE26ED" w14:paraId="29A854A9" w14:textId="77777777" w:rsidTr="005C58A7">
        <w:tc>
          <w:tcPr>
            <w:tcW w:w="1048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1020C" w14:textId="77777777" w:rsidR="00FD5B5C" w:rsidRPr="00DE26ED" w:rsidRDefault="00FD5B5C" w:rsidP="00FD5B5C">
            <w:pPr>
              <w:jc w:val="center"/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/>
                <w:bCs/>
              </w:rPr>
              <w:t>Забележки</w:t>
            </w:r>
          </w:p>
        </w:tc>
      </w:tr>
      <w:tr w:rsidR="00FD5B5C" w:rsidRPr="00DE26ED" w14:paraId="48BF08C1" w14:textId="77777777" w:rsidTr="005C58A7">
        <w:tc>
          <w:tcPr>
            <w:tcW w:w="1048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4AA1E" w14:textId="77777777" w:rsidR="00FD5B5C" w:rsidRPr="00AE5BA8" w:rsidRDefault="00FD5B5C" w:rsidP="00FD5B5C">
            <w:pPr>
              <w:rPr>
                <w:rFonts w:eastAsia="MS Gothic"/>
                <w:bCs/>
                <w:sz w:val="18"/>
              </w:rPr>
            </w:pPr>
            <w:r w:rsidRPr="00AE5BA8">
              <w:rPr>
                <w:rFonts w:eastAsia="MS Gothic"/>
                <w:bCs/>
                <w:sz w:val="18"/>
              </w:rPr>
              <w:t>1. Някои вродени аномалии на плода не могат да бъдат диагностицирани при ултразвуково изследване.</w:t>
            </w:r>
          </w:p>
        </w:tc>
      </w:tr>
      <w:tr w:rsidR="00FD5B5C" w:rsidRPr="00DE26ED" w14:paraId="4C9DCE82" w14:textId="77777777" w:rsidTr="005C58A7">
        <w:tc>
          <w:tcPr>
            <w:tcW w:w="1048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FB55E" w14:textId="77777777" w:rsidR="00FD5B5C" w:rsidRPr="00AE5BA8" w:rsidRDefault="00FD5B5C" w:rsidP="00FD5B5C">
            <w:pPr>
              <w:rPr>
                <w:rFonts w:eastAsia="MS Gothic"/>
                <w:bCs/>
                <w:sz w:val="18"/>
              </w:rPr>
            </w:pPr>
            <w:r w:rsidRPr="00AE5BA8">
              <w:rPr>
                <w:rFonts w:eastAsia="MS Gothic"/>
                <w:bCs/>
                <w:sz w:val="18"/>
              </w:rPr>
              <w:t>2. Хромозомните аномалии на плода не могат да се диагностицират чрез ултразвук.</w:t>
            </w:r>
          </w:p>
        </w:tc>
      </w:tr>
    </w:tbl>
    <w:p w14:paraId="5D0838A0" w14:textId="77777777" w:rsidR="00AE5BA8" w:rsidRPr="00AE5BA8" w:rsidRDefault="00AE5BA8" w:rsidP="00AE5BA8">
      <w:pPr>
        <w:spacing w:after="0"/>
        <w:rPr>
          <w:rFonts w:eastAsia="MS Gothic"/>
          <w:sz w:val="18"/>
        </w:rPr>
      </w:pPr>
    </w:p>
    <w:p w14:paraId="1F714571" w14:textId="77777777" w:rsidR="00FD5B5C" w:rsidRPr="003607CD" w:rsidRDefault="00FD5B5C" w:rsidP="00AE5BA8">
      <w:pPr>
        <w:spacing w:after="0"/>
        <w:rPr>
          <w:rFonts w:eastAsia="MS Gothic"/>
        </w:rPr>
      </w:pPr>
      <w:r w:rsidRPr="00DE26ED">
        <w:rPr>
          <w:rFonts w:eastAsia="MS Gothic"/>
        </w:rPr>
        <w:t>Извършил изследването:</w:t>
      </w:r>
      <w:r w:rsidR="003607CD">
        <w:rPr>
          <w:rFonts w:eastAsia="MS Gothic"/>
          <w:lang w:val="en-US"/>
        </w:rPr>
        <w:t xml:space="preserve"> </w:t>
      </w:r>
      <w:r w:rsidR="003607CD" w:rsidRPr="003607CD">
        <w:rPr>
          <w:rFonts w:eastAsia="MS Gothic"/>
          <w:b/>
        </w:rPr>
        <w:t>д-р Арабаджикова</w:t>
      </w:r>
    </w:p>
    <w:sectPr w:rsidR="00FD5B5C" w:rsidRPr="003607CD" w:rsidSect="00BC57C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9" w:right="720" w:bottom="709" w:left="720" w:header="28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65BC2" w14:textId="77777777" w:rsidR="00AB1262" w:rsidRDefault="00AB1262" w:rsidP="00691480">
      <w:pPr>
        <w:spacing w:after="0" w:line="240" w:lineRule="auto"/>
      </w:pPr>
      <w:r>
        <w:separator/>
      </w:r>
    </w:p>
  </w:endnote>
  <w:endnote w:type="continuationSeparator" w:id="0">
    <w:p w14:paraId="33B63CFC" w14:textId="77777777" w:rsidR="00AB1262" w:rsidRDefault="00AB1262" w:rsidP="00691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E5AF0" w14:textId="77777777" w:rsidR="00B85816" w:rsidRDefault="00B858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B8D10" w14:textId="77777777" w:rsidR="00B85816" w:rsidRDefault="00B85816" w:rsidP="00691480">
    <w:pPr>
      <w:pStyle w:val="Footer"/>
      <w:pBdr>
        <w:top w:val="single" w:sz="4" w:space="1" w:color="auto"/>
      </w:pBdr>
      <w:tabs>
        <w:tab w:val="clear" w:pos="4536"/>
        <w:tab w:val="clear" w:pos="9072"/>
        <w:tab w:val="center" w:pos="5529"/>
        <w:tab w:val="right" w:pos="10466"/>
      </w:tabs>
    </w:pPr>
    <w:r>
      <w:tab/>
    </w:r>
    <w:r w:rsidRPr="00ED6398">
      <w:rPr>
        <w:sz w:val="18"/>
      </w:rPr>
      <w:t>ул. Белмекен 2а, 0888 778747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1DD97" w14:textId="77777777" w:rsidR="00B85816" w:rsidRDefault="00B858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2DBFE" w14:textId="77777777" w:rsidR="00AB1262" w:rsidRDefault="00AB1262" w:rsidP="00691480">
      <w:pPr>
        <w:spacing w:after="0" w:line="240" w:lineRule="auto"/>
      </w:pPr>
      <w:r>
        <w:separator/>
      </w:r>
    </w:p>
  </w:footnote>
  <w:footnote w:type="continuationSeparator" w:id="0">
    <w:p w14:paraId="0F712BD0" w14:textId="77777777" w:rsidR="00AB1262" w:rsidRDefault="00AB1262" w:rsidP="00691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3FE3B" w14:textId="77777777" w:rsidR="00B85816" w:rsidRDefault="00B858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BBA60" w14:textId="77777777" w:rsidR="00B85816" w:rsidRPr="00ED6398" w:rsidRDefault="00B85816" w:rsidP="00691480">
    <w:pPr>
      <w:pStyle w:val="Header"/>
      <w:pBdr>
        <w:bottom w:val="single" w:sz="4" w:space="1" w:color="auto"/>
      </w:pBdr>
      <w:tabs>
        <w:tab w:val="clear" w:pos="4536"/>
        <w:tab w:val="clear" w:pos="9072"/>
        <w:tab w:val="center" w:pos="5387"/>
        <w:tab w:val="right" w:pos="10466"/>
      </w:tabs>
      <w:rPr>
        <w:sz w:val="18"/>
      </w:rPr>
    </w:pPr>
    <w:r w:rsidRPr="00ED6398">
      <w:rPr>
        <w:sz w:val="18"/>
      </w:rPr>
      <w:t>АС</w:t>
    </w:r>
    <w:r>
      <w:rPr>
        <w:sz w:val="18"/>
      </w:rPr>
      <w:t>И</w:t>
    </w:r>
    <w:r w:rsidRPr="00ED6398">
      <w:rPr>
        <w:sz w:val="18"/>
      </w:rPr>
      <w:t xml:space="preserve">МП ИП СМП АГ </w:t>
    </w:r>
    <w:r w:rsidRPr="00ED6398">
      <w:rPr>
        <w:sz w:val="18"/>
        <w:lang w:val="en-US"/>
      </w:rPr>
      <w:t>“</w:t>
    </w:r>
    <w:r w:rsidRPr="00ED6398">
      <w:rPr>
        <w:sz w:val="18"/>
      </w:rPr>
      <w:t>Д-р Арабаджикова</w:t>
    </w:r>
    <w:r w:rsidRPr="00ED6398">
      <w:rPr>
        <w:sz w:val="18"/>
        <w:lang w:val="en-US"/>
      </w:rPr>
      <w:t>”</w:t>
    </w:r>
    <w:r w:rsidRPr="00ED6398">
      <w:rPr>
        <w:sz w:val="18"/>
        <w:lang w:val="en-US"/>
      </w:rPr>
      <w:tab/>
    </w:r>
    <w:r w:rsidRPr="00ED6398">
      <w:rPr>
        <w:sz w:val="18"/>
        <w:lang w:val="en-US"/>
      </w:rPr>
      <w:tab/>
    </w:r>
    <w:r w:rsidRPr="00ED6398">
      <w:rPr>
        <w:sz w:val="18"/>
      </w:rPr>
      <w:t xml:space="preserve">стр. </w:t>
    </w:r>
    <w:r w:rsidRPr="00ED6398">
      <w:rPr>
        <w:sz w:val="18"/>
        <w:lang w:val="en-US"/>
      </w:rPr>
      <w:fldChar w:fldCharType="begin"/>
    </w:r>
    <w:r w:rsidRPr="00ED6398">
      <w:rPr>
        <w:sz w:val="18"/>
        <w:lang w:val="en-US"/>
      </w:rPr>
      <w:instrText xml:space="preserve"> PAGE   \* MERGEFORMAT </w:instrText>
    </w:r>
    <w:r w:rsidRPr="00ED6398">
      <w:rPr>
        <w:sz w:val="18"/>
        <w:lang w:val="en-US"/>
      </w:rPr>
      <w:fldChar w:fldCharType="separate"/>
    </w:r>
    <w:r w:rsidR="00BF58F8">
      <w:rPr>
        <w:noProof/>
        <w:sz w:val="18"/>
        <w:lang w:val="en-US"/>
      </w:rPr>
      <w:t>1</w:t>
    </w:r>
    <w:r w:rsidRPr="00ED6398">
      <w:rPr>
        <w:sz w:val="18"/>
        <w:lang w:val="en-US"/>
      </w:rPr>
      <w:fldChar w:fldCharType="end"/>
    </w:r>
    <w:r w:rsidRPr="00ED6398">
      <w:rPr>
        <w:sz w:val="18"/>
      </w:rPr>
      <w:t>/</w:t>
    </w:r>
    <w:r w:rsidRPr="00ED6398">
      <w:rPr>
        <w:sz w:val="18"/>
      </w:rPr>
      <w:fldChar w:fldCharType="begin"/>
    </w:r>
    <w:r w:rsidRPr="00ED6398">
      <w:rPr>
        <w:sz w:val="18"/>
      </w:rPr>
      <w:instrText xml:space="preserve"> NUMPAGES   \* MERGEFORMAT </w:instrText>
    </w:r>
    <w:r w:rsidRPr="00ED6398">
      <w:rPr>
        <w:sz w:val="18"/>
      </w:rPr>
      <w:fldChar w:fldCharType="separate"/>
    </w:r>
    <w:r w:rsidR="00BF58F8">
      <w:rPr>
        <w:noProof/>
        <w:sz w:val="18"/>
      </w:rPr>
      <w:t>1</w:t>
    </w:r>
    <w:r w:rsidRPr="00ED6398">
      <w:rPr>
        <w:sz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8FF84" w14:textId="77777777" w:rsidR="00B85816" w:rsidRDefault="00B858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E08CC"/>
    <w:multiLevelType w:val="hybridMultilevel"/>
    <w:tmpl w:val="B71055C2"/>
    <w:lvl w:ilvl="0" w:tplc="040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9B37BB"/>
    <w:multiLevelType w:val="hybridMultilevel"/>
    <w:tmpl w:val="C53E878C"/>
    <w:lvl w:ilvl="0" w:tplc="040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803FBC"/>
    <w:multiLevelType w:val="hybridMultilevel"/>
    <w:tmpl w:val="51F2321C"/>
    <w:lvl w:ilvl="0" w:tplc="040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541695">
    <w:abstractNumId w:val="0"/>
  </w:num>
  <w:num w:numId="2" w16cid:durableId="2073309855">
    <w:abstractNumId w:val="2"/>
  </w:num>
  <w:num w:numId="3" w16cid:durableId="1354460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attachedTemplate r:id="rId1"/>
  <w:documentProtection w:edit="forms" w:enforcement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DE"/>
    <w:rsid w:val="000039C3"/>
    <w:rsid w:val="0001233A"/>
    <w:rsid w:val="000129BC"/>
    <w:rsid w:val="0001416E"/>
    <w:rsid w:val="00026D2C"/>
    <w:rsid w:val="00027728"/>
    <w:rsid w:val="00030B53"/>
    <w:rsid w:val="0003343E"/>
    <w:rsid w:val="000659F4"/>
    <w:rsid w:val="00071429"/>
    <w:rsid w:val="000A0808"/>
    <w:rsid w:val="000B13F7"/>
    <w:rsid w:val="000B607A"/>
    <w:rsid w:val="000C14DE"/>
    <w:rsid w:val="000E19C2"/>
    <w:rsid w:val="000E7079"/>
    <w:rsid w:val="000F1869"/>
    <w:rsid w:val="000F74C5"/>
    <w:rsid w:val="00105557"/>
    <w:rsid w:val="001143B5"/>
    <w:rsid w:val="00136477"/>
    <w:rsid w:val="00144F00"/>
    <w:rsid w:val="00145B40"/>
    <w:rsid w:val="001611E4"/>
    <w:rsid w:val="00181FB8"/>
    <w:rsid w:val="00182556"/>
    <w:rsid w:val="001870FB"/>
    <w:rsid w:val="001A2D30"/>
    <w:rsid w:val="001A4C6D"/>
    <w:rsid w:val="001B5756"/>
    <w:rsid w:val="001C43F3"/>
    <w:rsid w:val="001D7639"/>
    <w:rsid w:val="001F118B"/>
    <w:rsid w:val="001F6D8A"/>
    <w:rsid w:val="00202E0F"/>
    <w:rsid w:val="00203E16"/>
    <w:rsid w:val="00211C39"/>
    <w:rsid w:val="00240AFA"/>
    <w:rsid w:val="002463E6"/>
    <w:rsid w:val="00260ABC"/>
    <w:rsid w:val="002634DE"/>
    <w:rsid w:val="002661A9"/>
    <w:rsid w:val="00292642"/>
    <w:rsid w:val="002A127A"/>
    <w:rsid w:val="002A5FF0"/>
    <w:rsid w:val="002B1847"/>
    <w:rsid w:val="002B1F96"/>
    <w:rsid w:val="002B4A2E"/>
    <w:rsid w:val="002B79BC"/>
    <w:rsid w:val="002D1E89"/>
    <w:rsid w:val="002D5D4B"/>
    <w:rsid w:val="002F0B05"/>
    <w:rsid w:val="002F1425"/>
    <w:rsid w:val="002F70F7"/>
    <w:rsid w:val="00322519"/>
    <w:rsid w:val="0032766D"/>
    <w:rsid w:val="00332D1E"/>
    <w:rsid w:val="00353E9A"/>
    <w:rsid w:val="00354DE2"/>
    <w:rsid w:val="003573E4"/>
    <w:rsid w:val="003607CD"/>
    <w:rsid w:val="003638E7"/>
    <w:rsid w:val="00365B99"/>
    <w:rsid w:val="00374A16"/>
    <w:rsid w:val="00377C07"/>
    <w:rsid w:val="003A6D49"/>
    <w:rsid w:val="003D286F"/>
    <w:rsid w:val="003E1194"/>
    <w:rsid w:val="00400F73"/>
    <w:rsid w:val="00402026"/>
    <w:rsid w:val="00406C1E"/>
    <w:rsid w:val="00425407"/>
    <w:rsid w:val="0043495C"/>
    <w:rsid w:val="00445E86"/>
    <w:rsid w:val="004608F5"/>
    <w:rsid w:val="00460958"/>
    <w:rsid w:val="004613C8"/>
    <w:rsid w:val="004630F8"/>
    <w:rsid w:val="00463E17"/>
    <w:rsid w:val="00470353"/>
    <w:rsid w:val="004940E8"/>
    <w:rsid w:val="004A0FE8"/>
    <w:rsid w:val="004A7329"/>
    <w:rsid w:val="004D14E0"/>
    <w:rsid w:val="004D7715"/>
    <w:rsid w:val="004D77E9"/>
    <w:rsid w:val="004E5007"/>
    <w:rsid w:val="004F3D6E"/>
    <w:rsid w:val="004F3E28"/>
    <w:rsid w:val="004F4C94"/>
    <w:rsid w:val="00500140"/>
    <w:rsid w:val="0050748F"/>
    <w:rsid w:val="00511D48"/>
    <w:rsid w:val="00541A5B"/>
    <w:rsid w:val="005448FC"/>
    <w:rsid w:val="005502D4"/>
    <w:rsid w:val="00550743"/>
    <w:rsid w:val="00551905"/>
    <w:rsid w:val="005625EE"/>
    <w:rsid w:val="00565A58"/>
    <w:rsid w:val="00594301"/>
    <w:rsid w:val="005A475A"/>
    <w:rsid w:val="005A5DBA"/>
    <w:rsid w:val="005A5E52"/>
    <w:rsid w:val="005B053C"/>
    <w:rsid w:val="005B4387"/>
    <w:rsid w:val="005B6A74"/>
    <w:rsid w:val="005B6F53"/>
    <w:rsid w:val="005C060C"/>
    <w:rsid w:val="005C30F9"/>
    <w:rsid w:val="005C58A7"/>
    <w:rsid w:val="005D7078"/>
    <w:rsid w:val="005D7CEF"/>
    <w:rsid w:val="005F67F0"/>
    <w:rsid w:val="00606D6E"/>
    <w:rsid w:val="00607AD4"/>
    <w:rsid w:val="00621467"/>
    <w:rsid w:val="00621AFC"/>
    <w:rsid w:val="00624178"/>
    <w:rsid w:val="00626A98"/>
    <w:rsid w:val="006400DE"/>
    <w:rsid w:val="00657A76"/>
    <w:rsid w:val="00691480"/>
    <w:rsid w:val="0069621A"/>
    <w:rsid w:val="00702945"/>
    <w:rsid w:val="00703EE3"/>
    <w:rsid w:val="007073DF"/>
    <w:rsid w:val="00711FAA"/>
    <w:rsid w:val="00716384"/>
    <w:rsid w:val="0076112A"/>
    <w:rsid w:val="00762C97"/>
    <w:rsid w:val="007655F2"/>
    <w:rsid w:val="00784ECC"/>
    <w:rsid w:val="007A23E5"/>
    <w:rsid w:val="007A2780"/>
    <w:rsid w:val="007A734B"/>
    <w:rsid w:val="007B3604"/>
    <w:rsid w:val="007C396F"/>
    <w:rsid w:val="007D312B"/>
    <w:rsid w:val="007F08A8"/>
    <w:rsid w:val="008045CF"/>
    <w:rsid w:val="00810911"/>
    <w:rsid w:val="00825BE9"/>
    <w:rsid w:val="00871D57"/>
    <w:rsid w:val="00882053"/>
    <w:rsid w:val="0088644F"/>
    <w:rsid w:val="008A3A5F"/>
    <w:rsid w:val="008A5562"/>
    <w:rsid w:val="008A75B3"/>
    <w:rsid w:val="008C5EF8"/>
    <w:rsid w:val="00911378"/>
    <w:rsid w:val="009146B8"/>
    <w:rsid w:val="00935D19"/>
    <w:rsid w:val="009479C0"/>
    <w:rsid w:val="00955F1A"/>
    <w:rsid w:val="00970BFF"/>
    <w:rsid w:val="0097486A"/>
    <w:rsid w:val="00982C2D"/>
    <w:rsid w:val="00995E84"/>
    <w:rsid w:val="00996132"/>
    <w:rsid w:val="00997BE2"/>
    <w:rsid w:val="009A0D4C"/>
    <w:rsid w:val="009B35EE"/>
    <w:rsid w:val="009C5081"/>
    <w:rsid w:val="009D4CDB"/>
    <w:rsid w:val="009E1931"/>
    <w:rsid w:val="009E7892"/>
    <w:rsid w:val="009F3150"/>
    <w:rsid w:val="00A2452F"/>
    <w:rsid w:val="00A306B4"/>
    <w:rsid w:val="00A43216"/>
    <w:rsid w:val="00A44288"/>
    <w:rsid w:val="00A46E46"/>
    <w:rsid w:val="00A47F8B"/>
    <w:rsid w:val="00A542D7"/>
    <w:rsid w:val="00A668FE"/>
    <w:rsid w:val="00A75C9D"/>
    <w:rsid w:val="00A83218"/>
    <w:rsid w:val="00A90CA2"/>
    <w:rsid w:val="00AB1262"/>
    <w:rsid w:val="00AB7693"/>
    <w:rsid w:val="00AE2594"/>
    <w:rsid w:val="00AE5265"/>
    <w:rsid w:val="00AE5BA8"/>
    <w:rsid w:val="00AF3D36"/>
    <w:rsid w:val="00AF7A15"/>
    <w:rsid w:val="00B01CDA"/>
    <w:rsid w:val="00B07DC2"/>
    <w:rsid w:val="00B10927"/>
    <w:rsid w:val="00B16D16"/>
    <w:rsid w:val="00B1786E"/>
    <w:rsid w:val="00B2544A"/>
    <w:rsid w:val="00B52839"/>
    <w:rsid w:val="00B6457E"/>
    <w:rsid w:val="00B65A57"/>
    <w:rsid w:val="00B84197"/>
    <w:rsid w:val="00B85816"/>
    <w:rsid w:val="00B87358"/>
    <w:rsid w:val="00B878AF"/>
    <w:rsid w:val="00BA3703"/>
    <w:rsid w:val="00BC57C7"/>
    <w:rsid w:val="00BD3079"/>
    <w:rsid w:val="00BD6902"/>
    <w:rsid w:val="00BE5083"/>
    <w:rsid w:val="00BF52EC"/>
    <w:rsid w:val="00BF58F8"/>
    <w:rsid w:val="00C02657"/>
    <w:rsid w:val="00C10A64"/>
    <w:rsid w:val="00C15823"/>
    <w:rsid w:val="00C172F6"/>
    <w:rsid w:val="00C17E12"/>
    <w:rsid w:val="00C223A8"/>
    <w:rsid w:val="00C229C9"/>
    <w:rsid w:val="00C263D8"/>
    <w:rsid w:val="00C31187"/>
    <w:rsid w:val="00C36E79"/>
    <w:rsid w:val="00C433C3"/>
    <w:rsid w:val="00C51086"/>
    <w:rsid w:val="00C61BF4"/>
    <w:rsid w:val="00C827F3"/>
    <w:rsid w:val="00C9550D"/>
    <w:rsid w:val="00C97D47"/>
    <w:rsid w:val="00CA36F5"/>
    <w:rsid w:val="00CB5973"/>
    <w:rsid w:val="00CB70FC"/>
    <w:rsid w:val="00CD694A"/>
    <w:rsid w:val="00CE31A2"/>
    <w:rsid w:val="00CF06EF"/>
    <w:rsid w:val="00CF5952"/>
    <w:rsid w:val="00D003E0"/>
    <w:rsid w:val="00D0318E"/>
    <w:rsid w:val="00D06854"/>
    <w:rsid w:val="00D108C7"/>
    <w:rsid w:val="00D117F6"/>
    <w:rsid w:val="00D15445"/>
    <w:rsid w:val="00D25FEF"/>
    <w:rsid w:val="00D27204"/>
    <w:rsid w:val="00D40A44"/>
    <w:rsid w:val="00D62EC1"/>
    <w:rsid w:val="00D64A8A"/>
    <w:rsid w:val="00D71FB0"/>
    <w:rsid w:val="00D76FC5"/>
    <w:rsid w:val="00D96842"/>
    <w:rsid w:val="00DB1D15"/>
    <w:rsid w:val="00DB1DA0"/>
    <w:rsid w:val="00DC4576"/>
    <w:rsid w:val="00DE26ED"/>
    <w:rsid w:val="00DE42BF"/>
    <w:rsid w:val="00DF0E77"/>
    <w:rsid w:val="00E0744A"/>
    <w:rsid w:val="00E1406D"/>
    <w:rsid w:val="00E305C7"/>
    <w:rsid w:val="00E4183E"/>
    <w:rsid w:val="00E42482"/>
    <w:rsid w:val="00E46347"/>
    <w:rsid w:val="00E51464"/>
    <w:rsid w:val="00E635B2"/>
    <w:rsid w:val="00E653E5"/>
    <w:rsid w:val="00E65EF4"/>
    <w:rsid w:val="00E7511B"/>
    <w:rsid w:val="00E91403"/>
    <w:rsid w:val="00E9650C"/>
    <w:rsid w:val="00EA7B9F"/>
    <w:rsid w:val="00EB4AEC"/>
    <w:rsid w:val="00EB4B72"/>
    <w:rsid w:val="00EC7505"/>
    <w:rsid w:val="00ED5428"/>
    <w:rsid w:val="00ED6398"/>
    <w:rsid w:val="00F2113A"/>
    <w:rsid w:val="00F21FED"/>
    <w:rsid w:val="00F340C3"/>
    <w:rsid w:val="00F462CB"/>
    <w:rsid w:val="00F51C56"/>
    <w:rsid w:val="00F627DA"/>
    <w:rsid w:val="00F93566"/>
    <w:rsid w:val="00FB2628"/>
    <w:rsid w:val="00FD5331"/>
    <w:rsid w:val="00FD5B5C"/>
    <w:rsid w:val="00FD6B20"/>
    <w:rsid w:val="00FE0C42"/>
    <w:rsid w:val="00FF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E55C932"/>
  <w15:chartTrackingRefBased/>
  <w15:docId w15:val="{CE2C2A25-D190-4296-8EF3-848C94C40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14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480"/>
  </w:style>
  <w:style w:type="paragraph" w:styleId="Footer">
    <w:name w:val="footer"/>
    <w:basedOn w:val="Normal"/>
    <w:link w:val="FooterChar"/>
    <w:uiPriority w:val="99"/>
    <w:unhideWhenUsed/>
    <w:rsid w:val="006914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480"/>
  </w:style>
  <w:style w:type="character" w:styleId="PlaceholderText">
    <w:name w:val="Placeholder Text"/>
    <w:basedOn w:val="DefaultParagraphFont"/>
    <w:uiPriority w:val="99"/>
    <w:semiHidden/>
    <w:rsid w:val="00406C1E"/>
    <w:rPr>
      <w:color w:val="808080"/>
    </w:rPr>
  </w:style>
  <w:style w:type="character" w:styleId="Strong">
    <w:name w:val="Strong"/>
    <w:basedOn w:val="DefaultParagraphFont"/>
    <w:uiPriority w:val="22"/>
    <w:qFormat/>
    <w:rsid w:val="008A3A5F"/>
    <w:rPr>
      <w:b/>
      <w:bCs/>
    </w:rPr>
  </w:style>
  <w:style w:type="table" w:styleId="TableGrid">
    <w:name w:val="Table Grid"/>
    <w:basedOn w:val="TableNormal"/>
    <w:uiPriority w:val="39"/>
    <w:rsid w:val="00D1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39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tinBelyanov\Downloads\&#1059;&#1047;&#1044;v2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B087BB0C0645A1ACF37F58CBAAC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E51095-F014-45A7-87C4-F7C1CBAA9091}"/>
      </w:docPartPr>
      <w:docPartBody>
        <w:p w:rsidR="00000000" w:rsidRDefault="00000000">
          <w:pPr>
            <w:pStyle w:val="C2B087BB0C0645A1ACF37F58CBAACAA8"/>
          </w:pPr>
          <w:r w:rsidRPr="00DE26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CD9B015C26426384531209D8AFF1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4393DF-9ACE-479E-BA54-5D68D2EF80DE}"/>
      </w:docPartPr>
      <w:docPartBody>
        <w:p w:rsidR="00000000" w:rsidRDefault="00000000">
          <w:pPr>
            <w:pStyle w:val="77CD9B015C26426384531209D8AFF129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F69B01D0B5184520888795B356615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5BBA20-E611-4A1B-B62B-A13D6311D016}"/>
      </w:docPartPr>
      <w:docPartBody>
        <w:p w:rsidR="00000000" w:rsidRDefault="00000000">
          <w:pPr>
            <w:pStyle w:val="F69B01D0B5184520888795B356615E28"/>
          </w:pPr>
          <w:r w:rsidRPr="004B63C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421394E4524B20AC418E108B6E21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612FDF-1975-4EC3-8898-0784FEB90157}"/>
      </w:docPartPr>
      <w:docPartBody>
        <w:p w:rsidR="00000000" w:rsidRDefault="00000000">
          <w:pPr>
            <w:pStyle w:val="22421394E4524B20AC418E108B6E216B"/>
          </w:pPr>
          <w:r w:rsidRPr="00DE26ED">
            <w:rPr>
              <w:rStyle w:val="PlaceholderText"/>
            </w:rPr>
            <w:t>00/00/0000</w:t>
          </w:r>
        </w:p>
      </w:docPartBody>
    </w:docPart>
    <w:docPart>
      <w:docPartPr>
        <w:name w:val="0DD41CB8CB664F5CA88B6941EA5254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662142-BCA8-47B0-90BA-21581CCD9A14}"/>
      </w:docPartPr>
      <w:docPartBody>
        <w:p w:rsidR="00000000" w:rsidRDefault="00000000">
          <w:pPr>
            <w:pStyle w:val="0DD41CB8CB664F5CA88B6941EA52549D"/>
          </w:pPr>
          <w:r w:rsidRPr="00DE26ED">
            <w:rPr>
              <w:rStyle w:val="PlaceholderText"/>
              <w:bCs/>
            </w:rPr>
            <w:t>00/00/00</w:t>
          </w:r>
          <w:r w:rsidRPr="00DE26ED">
            <w:rPr>
              <w:rStyle w:val="PlaceholderText"/>
              <w:bCs/>
            </w:rPr>
            <w:t>0</w:t>
          </w:r>
          <w:r w:rsidRPr="00DE26ED">
            <w:rPr>
              <w:rStyle w:val="PlaceholderText"/>
              <w:bCs/>
            </w:rPr>
            <w:t>0</w:t>
          </w:r>
        </w:p>
      </w:docPartBody>
    </w:docPart>
    <w:docPart>
      <w:docPartPr>
        <w:name w:val="202E85BF4A2C407DA80E214ACE81A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51A201-F4E7-4CDE-847E-05ED6D87A81B}"/>
      </w:docPartPr>
      <w:docPartBody>
        <w:p w:rsidR="00000000" w:rsidRDefault="00000000">
          <w:pPr>
            <w:pStyle w:val="202E85BF4A2C407DA80E214ACE81A880"/>
          </w:pPr>
          <w:r>
            <w:rPr>
              <w:rStyle w:val="PlaceholderText"/>
            </w:rPr>
            <w:t>00</w:t>
          </w:r>
        </w:p>
      </w:docPartBody>
    </w:docPart>
    <w:docPart>
      <w:docPartPr>
        <w:name w:val="58D51111335849CAA9140E545470ED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13369-B1FB-4F6A-8F6F-42D6CF10F070}"/>
      </w:docPartPr>
      <w:docPartBody>
        <w:p w:rsidR="00000000" w:rsidRDefault="00000000">
          <w:pPr>
            <w:pStyle w:val="58D51111335849CAA9140E545470EDBD"/>
          </w:pPr>
          <w:r>
            <w:rPr>
              <w:rStyle w:val="PlaceholderText"/>
            </w:rPr>
            <w:t>0</w:t>
          </w:r>
        </w:p>
      </w:docPartBody>
    </w:docPart>
    <w:docPart>
      <w:docPartPr>
        <w:name w:val="7D06B8D1E32F46A39DC388BF32F6A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88C95D-648E-47B8-93D6-0596C05CAEAE}"/>
      </w:docPartPr>
      <w:docPartBody>
        <w:p w:rsidR="00000000" w:rsidRDefault="00000000">
          <w:pPr>
            <w:pStyle w:val="7D06B8D1E32F46A39DC388BF32F6AF56"/>
          </w:pPr>
          <w:r>
            <w:rPr>
              <w:rStyle w:val="PlaceholderText"/>
            </w:rPr>
            <w:t>00/00/0000</w:t>
          </w:r>
        </w:p>
      </w:docPartBody>
    </w:docPart>
    <w:docPart>
      <w:docPartPr>
        <w:name w:val="F55F4A31F0874CBD9C2DA55BF1A1BB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B3A49-A7A6-4620-99CB-36D9716206F4}"/>
      </w:docPartPr>
      <w:docPartBody>
        <w:p w:rsidR="00000000" w:rsidRDefault="00000000">
          <w:pPr>
            <w:pStyle w:val="F55F4A31F0874CBD9C2DA55BF1A1BBB5"/>
          </w:pPr>
          <w:r>
            <w:rPr>
              <w:rStyle w:val="PlaceholderText"/>
            </w:rPr>
            <w:t>00/00/0000</w:t>
          </w:r>
        </w:p>
      </w:docPartBody>
    </w:docPart>
    <w:docPart>
      <w:docPartPr>
        <w:name w:val="28460C93F5964D5392EC42669E4AD7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AAC75B-EE27-446F-BA4F-FFCEE6AA42E0}"/>
      </w:docPartPr>
      <w:docPartBody>
        <w:p w:rsidR="00000000" w:rsidRDefault="00000000">
          <w:pPr>
            <w:pStyle w:val="28460C93F5964D5392EC42669E4AD7F2"/>
          </w:pPr>
          <w:r w:rsidRPr="00DE26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63A566848D4ACF92946010678CFA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89EDF-D8A4-4DA4-8BB4-954FDD2C1EF0}"/>
      </w:docPartPr>
      <w:docPartBody>
        <w:p w:rsidR="00000000" w:rsidRDefault="00000000">
          <w:pPr>
            <w:pStyle w:val="1263A566848D4ACF92946010678CFA8C"/>
          </w:pPr>
          <w:r w:rsidRPr="00DE26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C4EF83204C40369B41BFA9DDD9A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4FBED-58B6-4F1C-BA50-7C5FE2B66603}"/>
      </w:docPartPr>
      <w:docPartBody>
        <w:p w:rsidR="00000000" w:rsidRDefault="00000000">
          <w:pPr>
            <w:pStyle w:val="42C4EF83204C40369B41BFA9DDD9AED9"/>
          </w:pPr>
          <w:r w:rsidRPr="00DE26ED">
            <w:rPr>
              <w:rStyle w:val="PlaceholderText"/>
            </w:rPr>
            <w:t>M/F</w:t>
          </w:r>
        </w:p>
      </w:docPartBody>
    </w:docPart>
    <w:docPart>
      <w:docPartPr>
        <w:name w:val="DB5015AB2AD543569303907C1D7C9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ED5B4-703E-43BD-B611-9769528E5C84}"/>
      </w:docPartPr>
      <w:docPartBody>
        <w:p w:rsidR="00000000" w:rsidRDefault="00000000">
          <w:pPr>
            <w:pStyle w:val="DB5015AB2AD543569303907C1D7C9F9F"/>
          </w:pPr>
          <w:r w:rsidRPr="00DE26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B0F5707BED47FE954F857146CA07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105E1B-C5C1-44BA-A2C8-9D58B12A9368}"/>
      </w:docPartPr>
      <w:docPartBody>
        <w:p w:rsidR="00000000" w:rsidRDefault="00000000">
          <w:pPr>
            <w:pStyle w:val="68B0F5707BED47FE954F857146CA0775"/>
          </w:pPr>
          <w:r w:rsidRPr="00DE26ED">
            <w:rPr>
              <w:rStyle w:val="PlaceholderText"/>
            </w:rPr>
            <w:t>000</w:t>
          </w:r>
        </w:p>
      </w:docPartBody>
    </w:docPart>
    <w:docPart>
      <w:docPartPr>
        <w:name w:val="ED9752A5EF1848CDA4FD9456B6364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DA8EC2-578C-4319-83BB-2FD960FAEA1B}"/>
      </w:docPartPr>
      <w:docPartBody>
        <w:p w:rsidR="00000000" w:rsidRDefault="00000000">
          <w:pPr>
            <w:pStyle w:val="ED9752A5EF1848CDA4FD9456B6364A5D"/>
          </w:pPr>
          <w:r w:rsidRPr="00DE26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983D4D9010455D8EE2B778D75B20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276FDF-882B-480E-94D3-388E57E405DC}"/>
      </w:docPartPr>
      <w:docPartBody>
        <w:p w:rsidR="00000000" w:rsidRDefault="00000000">
          <w:pPr>
            <w:pStyle w:val="5F983D4D9010455D8EE2B778D75B208B"/>
          </w:pPr>
          <w:r w:rsidRPr="00DE26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A7A240DE2C4E36A6595B19D7E37B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9FED4E-2DE2-4AAF-A6AC-01C92E16FAC1}"/>
      </w:docPartPr>
      <w:docPartBody>
        <w:p w:rsidR="00000000" w:rsidRDefault="00000000">
          <w:pPr>
            <w:pStyle w:val="36A7A240DE2C4E36A6595B19D7E37B4A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7CFDD9FD434744ECB6F2360D030310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58018D-74C9-466D-9C59-94889202BDCD}"/>
      </w:docPartPr>
      <w:docPartBody>
        <w:p w:rsidR="00000000" w:rsidRDefault="00000000">
          <w:pPr>
            <w:pStyle w:val="7CFDD9FD434744ECB6F2360D030310D6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0647D535F2264E5D9ACC203B71955E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A978BA-7148-4983-8E97-91B290B01998}"/>
      </w:docPartPr>
      <w:docPartBody>
        <w:p w:rsidR="00000000" w:rsidRDefault="00000000">
          <w:pPr>
            <w:pStyle w:val="0647D535F2264E5D9ACC203B71955E33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BE4099096CA6405D86F83ED69D815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C152D8-B1EF-4684-8DEE-ED7873639D3B}"/>
      </w:docPartPr>
      <w:docPartBody>
        <w:p w:rsidR="00000000" w:rsidRDefault="00000000">
          <w:pPr>
            <w:pStyle w:val="BE4099096CA6405D86F83ED69D815387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331BBB23170E4FEFADB7304E9B4E14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CADA42-8B24-46D3-9DBE-67C74988D6D1}"/>
      </w:docPartPr>
      <w:docPartBody>
        <w:p w:rsidR="00000000" w:rsidRDefault="00000000">
          <w:pPr>
            <w:pStyle w:val="331BBB23170E4FEFADB7304E9B4E14CE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41D86D2000494BDC95ACB3385F9D1E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4EA15-B6FC-4909-BACC-D570F07681C0}"/>
      </w:docPartPr>
      <w:docPartBody>
        <w:p w:rsidR="00000000" w:rsidRDefault="00000000">
          <w:pPr>
            <w:pStyle w:val="41D86D2000494BDC95ACB3385F9D1E58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9EAD223F129F4C5AB29A84BE2E2B7C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AB119B-960D-4F22-B958-E97BC55F7C17}"/>
      </w:docPartPr>
      <w:docPartBody>
        <w:p w:rsidR="00000000" w:rsidRDefault="00000000">
          <w:pPr>
            <w:pStyle w:val="9EAD223F129F4C5AB29A84BE2E2B7CA5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7BFA200C8E1D4D96BC2ED1C8BEF172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B1743D-ADF8-4DA7-9536-CD85FFE6C416}"/>
      </w:docPartPr>
      <w:docPartBody>
        <w:p w:rsidR="00000000" w:rsidRDefault="00000000">
          <w:pPr>
            <w:pStyle w:val="7BFA200C8E1D4D96BC2ED1C8BEF17292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923B1F3DB99749ABAE94B25BD75735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41B3B-40B4-4761-96E3-8E8102D71C54}"/>
      </w:docPartPr>
      <w:docPartBody>
        <w:p w:rsidR="00000000" w:rsidRDefault="00000000">
          <w:pPr>
            <w:pStyle w:val="923B1F3DB99749ABAE94B25BD757358C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E7B15DB0B0554CDCBA6C2594791264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1F85D-3FF2-4483-9E9B-375BF66C3AF8}"/>
      </w:docPartPr>
      <w:docPartBody>
        <w:p w:rsidR="00000000" w:rsidRDefault="00000000">
          <w:pPr>
            <w:pStyle w:val="E7B15DB0B0554CDCBA6C259479126400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51C785EA1D1D474C847B9FC79F7A1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C146B2-71B2-4605-8E2E-68C013C82660}"/>
      </w:docPartPr>
      <w:docPartBody>
        <w:p w:rsidR="00000000" w:rsidRDefault="00000000">
          <w:pPr>
            <w:pStyle w:val="51C785EA1D1D474C847B9FC79F7A19DA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4A1C7DF54A824936A94115AE4E65C8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7C22E-6549-4B2F-8149-8E40E99FA21A}"/>
      </w:docPartPr>
      <w:docPartBody>
        <w:p w:rsidR="00000000" w:rsidRDefault="00000000">
          <w:pPr>
            <w:pStyle w:val="4A1C7DF54A824936A94115AE4E65C805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D42CCF3F34094ABDADACC1E2584F2B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37DDDD-6F3F-44A3-A061-6DADFC10CC20}"/>
      </w:docPartPr>
      <w:docPartBody>
        <w:p w:rsidR="00000000" w:rsidRDefault="00000000">
          <w:pPr>
            <w:pStyle w:val="D42CCF3F34094ABDADACC1E2584F2B11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DB128EED6BBC47EFA188C76349542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20CB90-EE1C-49E0-9FAC-3F4E41AC99D4}"/>
      </w:docPartPr>
      <w:docPartBody>
        <w:p w:rsidR="00000000" w:rsidRDefault="00000000">
          <w:pPr>
            <w:pStyle w:val="DB128EED6BBC47EFA188C763495420C8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61185CAD74AD4FB3B44AFFF4A1F70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11189-CA4F-4986-B3AC-C8853527A0BE}"/>
      </w:docPartPr>
      <w:docPartBody>
        <w:p w:rsidR="00000000" w:rsidRDefault="00000000">
          <w:pPr>
            <w:pStyle w:val="61185CAD74AD4FB3B44AFFF4A1F70191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CE28D15CFF0C4E4D9E65E4725379F3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F57B9-52B9-4FCF-8E2E-96980D4B298C}"/>
      </w:docPartPr>
      <w:docPartBody>
        <w:p w:rsidR="00000000" w:rsidRDefault="00000000">
          <w:pPr>
            <w:pStyle w:val="CE28D15CFF0C4E4D9E65E4725379F390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4AA4CE8BEEFF426C821C9CC15CE9B1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4E317-A414-4DB3-8EFE-0C82E01B278C}"/>
      </w:docPartPr>
      <w:docPartBody>
        <w:p w:rsidR="00000000" w:rsidRDefault="00000000">
          <w:pPr>
            <w:pStyle w:val="4AA4CE8BEEFF426C821C9CC15CE9B123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81ABDB49A6B04E8E9A18B587FD2FB3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A4A23-A25C-45CE-9F10-DEB19A91918A}"/>
      </w:docPartPr>
      <w:docPartBody>
        <w:p w:rsidR="00000000" w:rsidRDefault="00000000">
          <w:pPr>
            <w:pStyle w:val="81ABDB49A6B04E8E9A18B587FD2FB305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F66828A752A24DF5BB39EECA85E3F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DA997-04CA-4A7B-99EF-67BF61A5FC42}"/>
      </w:docPartPr>
      <w:docPartBody>
        <w:p w:rsidR="00000000" w:rsidRDefault="00000000">
          <w:pPr>
            <w:pStyle w:val="F66828A752A24DF5BB39EECA85E3F4A9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4B3B594806F74B208641F36D09A3CD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0D4B7-D6E3-498F-951E-EC88A59935CD}"/>
      </w:docPartPr>
      <w:docPartBody>
        <w:p w:rsidR="00000000" w:rsidRDefault="00000000">
          <w:pPr>
            <w:pStyle w:val="4B3B594806F74B208641F36D09A3CD72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F835A657968346DCA9CF6379695730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451EA2-54BE-4FE2-8628-94C9FE9CCFD6}"/>
      </w:docPartPr>
      <w:docPartBody>
        <w:p w:rsidR="00000000" w:rsidRDefault="00000000">
          <w:pPr>
            <w:pStyle w:val="F835A657968346DCA9CF6379695730EC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3533B2B469164A0AA8E02D4D8AA8C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BA1F9-0225-458B-91AB-23E006E6FBD7}"/>
      </w:docPartPr>
      <w:docPartBody>
        <w:p w:rsidR="00000000" w:rsidRDefault="00000000">
          <w:pPr>
            <w:pStyle w:val="3533B2B469164A0AA8E02D4D8AA8CBA1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9EB2B9EF4912425FA4F7182A94CFD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2D8EE-10D1-4E18-B853-93FDFA8C0BC3}"/>
      </w:docPartPr>
      <w:docPartBody>
        <w:p w:rsidR="00000000" w:rsidRDefault="00000000">
          <w:pPr>
            <w:pStyle w:val="9EB2B9EF4912425FA4F7182A94CFD868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3642491B449049F5A91487200E1A6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CF32BF-D707-4CCA-BDBA-5840075E0461}"/>
      </w:docPartPr>
      <w:docPartBody>
        <w:p w:rsidR="00000000" w:rsidRDefault="00000000">
          <w:pPr>
            <w:pStyle w:val="3642491B449049F5A91487200E1A6A38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2B972A8474634C2A94C0266779DD8A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5DC696-0F2A-4EC5-961D-A6DA69986F5A}"/>
      </w:docPartPr>
      <w:docPartBody>
        <w:p w:rsidR="00000000" w:rsidRDefault="00000000">
          <w:pPr>
            <w:pStyle w:val="2B972A8474634C2A94C0266779DD8A1F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5B8FF175BB34431B850D0475EA1CF0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2B088-D1BE-455A-9FEB-2CEFBEFE6C6D}"/>
      </w:docPartPr>
      <w:docPartBody>
        <w:p w:rsidR="00000000" w:rsidRDefault="00000000">
          <w:pPr>
            <w:pStyle w:val="5B8FF175BB34431B850D0475EA1CF063"/>
          </w:pPr>
          <w:r w:rsidRPr="00DE26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C2C294162B440E977DD61ACADCD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039984-CBAA-4104-B8FE-83B224286868}"/>
      </w:docPartPr>
      <w:docPartBody>
        <w:p w:rsidR="00000000" w:rsidRDefault="00000000">
          <w:pPr>
            <w:pStyle w:val="EBC2C294162B440E977DD61ACADCD741"/>
          </w:pPr>
          <w:r w:rsidRPr="00DE26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CD8091114140A897918D2B024D8B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A37824-6E38-4D33-9132-9C767853EA05}"/>
      </w:docPartPr>
      <w:docPartBody>
        <w:p w:rsidR="00000000" w:rsidRDefault="00000000">
          <w:pPr>
            <w:pStyle w:val="C3CD8091114140A897918D2B024D8B8F"/>
          </w:pPr>
          <w:r w:rsidRPr="00DE26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0D4A6FF4C6440387A5C48B99F3B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22AF8-AAFA-4158-B9FA-CB3E63A1ABB4}"/>
      </w:docPartPr>
      <w:docPartBody>
        <w:p w:rsidR="00000000" w:rsidRDefault="00000000">
          <w:pPr>
            <w:pStyle w:val="4B0D4A6FF4C6440387A5C48B99F3B4C7"/>
          </w:pPr>
          <w:r w:rsidRPr="00DE26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DE27C8C1C74EF2986244D59EE735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A3BF8-3407-4322-B1EC-B160C3C0A6FD}"/>
      </w:docPartPr>
      <w:docPartBody>
        <w:p w:rsidR="00000000" w:rsidRDefault="00000000">
          <w:pPr>
            <w:pStyle w:val="16DE27C8C1C74EF2986244D59EE73571"/>
          </w:pPr>
          <w:r w:rsidRPr="004B63C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0BF6DD91484D9A9F7154AA7F3840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BC7A57-ABEE-40CF-BC5D-CCD96DEA687C}"/>
      </w:docPartPr>
      <w:docPartBody>
        <w:p w:rsidR="00000000" w:rsidRDefault="00000000">
          <w:pPr>
            <w:pStyle w:val="A20BF6DD91484D9A9F7154AA7F384019"/>
          </w:pPr>
          <w:r w:rsidRPr="004B63C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B8CD341DEB4B45B83B32030FE81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70AA51-F624-4838-9C70-E10D57159729}"/>
      </w:docPartPr>
      <w:docPartBody>
        <w:p w:rsidR="00000000" w:rsidRDefault="00000000">
          <w:pPr>
            <w:pStyle w:val="F9B8CD341DEB4B45B83B32030FE81138"/>
          </w:pPr>
          <w:r w:rsidRPr="004B63C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300459CD87474591DC5C7E11CFB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1EC4DE-4F4B-47EE-840B-2110B2B25190}"/>
      </w:docPartPr>
      <w:docPartBody>
        <w:p w:rsidR="00000000" w:rsidRDefault="00000000">
          <w:pPr>
            <w:pStyle w:val="54300459CD87474591DC5C7E11CFBD73"/>
          </w:pPr>
          <w:r w:rsidRPr="004B63C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CE5F25D9AD4D67BA233D93A71599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E2EF58-51C9-40C4-B301-2CE7DD4D5AEF}"/>
      </w:docPartPr>
      <w:docPartBody>
        <w:p w:rsidR="00000000" w:rsidRDefault="00000000">
          <w:pPr>
            <w:pStyle w:val="FDCE5F25D9AD4D67BA233D93A71599D6"/>
          </w:pPr>
          <w:r w:rsidRPr="004B63C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91777D0D09467FAF38A83BF3BE0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944D9-D9D1-498A-8871-B34BC79A9B8D}"/>
      </w:docPartPr>
      <w:docPartBody>
        <w:p w:rsidR="00000000" w:rsidRDefault="00000000">
          <w:pPr>
            <w:pStyle w:val="5591777D0D09467FAF38A83BF3BE0242"/>
          </w:pPr>
          <w:r w:rsidRPr="004B63C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F19A70D3474DE197546C3B4F15A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926386-AAB8-4D59-A3ED-7186653CC930}"/>
      </w:docPartPr>
      <w:docPartBody>
        <w:p w:rsidR="00000000" w:rsidRDefault="00000000">
          <w:pPr>
            <w:pStyle w:val="DAF19A70D3474DE197546C3B4F15A0FA"/>
          </w:pPr>
          <w:r w:rsidRPr="004B63C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0E3BEF10454FA1B402B7C3FEEFDF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A3403C-6544-49CC-880C-1CF6D48572FA}"/>
      </w:docPartPr>
      <w:docPartBody>
        <w:p w:rsidR="00000000" w:rsidRDefault="00000000">
          <w:pPr>
            <w:pStyle w:val="C10E3BEF10454FA1B402B7C3FEEFDF09"/>
          </w:pPr>
          <w:r w:rsidRPr="004B63C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E679E0605614AE99405DCE6B707F7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AD525C-285E-4129-9354-57C5BA1423D8}"/>
      </w:docPartPr>
      <w:docPartBody>
        <w:p w:rsidR="00000000" w:rsidRDefault="00000000">
          <w:pPr>
            <w:pStyle w:val="3E679E0605614AE99405DCE6B707F742"/>
          </w:pPr>
          <w:r w:rsidRPr="004B63C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D2925AC46843D0AFD53FF12D2DE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1B26E-E146-4522-BE19-F352C7E07DA5}"/>
      </w:docPartPr>
      <w:docPartBody>
        <w:p w:rsidR="00000000" w:rsidRDefault="00000000">
          <w:pPr>
            <w:pStyle w:val="9CD2925AC46843D0AFD53FF12D2DEC74"/>
          </w:pPr>
          <w:r>
            <w:rPr>
              <w:rStyle w:val="PlaceholderText"/>
            </w:rPr>
            <w:t>0.00</w:t>
          </w:r>
        </w:p>
      </w:docPartBody>
    </w:docPart>
    <w:docPart>
      <w:docPartPr>
        <w:name w:val="4B97CDA981D148278BAD522C920E95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D1085-6459-4BE9-ACBE-BF2FB1256F9C}"/>
      </w:docPartPr>
      <w:docPartBody>
        <w:p w:rsidR="00000000" w:rsidRDefault="00000000">
          <w:pPr>
            <w:pStyle w:val="4B97CDA981D148278BAD522C920E957A"/>
          </w:pPr>
          <w:r>
            <w:rPr>
              <w:rStyle w:val="PlaceholderText"/>
            </w:rPr>
            <w:t>0.00</w:t>
          </w:r>
        </w:p>
      </w:docPartBody>
    </w:docPart>
    <w:docPart>
      <w:docPartPr>
        <w:name w:val="0BF740D47E0942BC89898606563AB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CE25A-7C5D-4DF3-97DB-04912AB42CA7}"/>
      </w:docPartPr>
      <w:docPartBody>
        <w:p w:rsidR="00000000" w:rsidRDefault="00000000">
          <w:pPr>
            <w:pStyle w:val="0BF740D47E0942BC89898606563AB1C1"/>
          </w:pPr>
          <w:r>
            <w:rPr>
              <w:rStyle w:val="PlaceholderText"/>
            </w:rPr>
            <w:t>0.00</w:t>
          </w:r>
        </w:p>
      </w:docPartBody>
    </w:docPart>
    <w:docPart>
      <w:docPartPr>
        <w:name w:val="18F5FADBA76C4879975558EF561569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27C25F-0C21-4C9D-B88E-29025C5AA859}"/>
      </w:docPartPr>
      <w:docPartBody>
        <w:p w:rsidR="00000000" w:rsidRDefault="00000000">
          <w:pPr>
            <w:pStyle w:val="18F5FADBA76C4879975558EF561569AF"/>
          </w:pPr>
          <w:r>
            <w:rPr>
              <w:rStyle w:val="PlaceholderText"/>
            </w:rPr>
            <w:t>0.00</w:t>
          </w:r>
        </w:p>
      </w:docPartBody>
    </w:docPart>
    <w:docPart>
      <w:docPartPr>
        <w:name w:val="9380256A90E24A189DA61ACE97D6A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B39E0F-3F54-44E9-827B-962A527B315E}"/>
      </w:docPartPr>
      <w:docPartBody>
        <w:p w:rsidR="00000000" w:rsidRDefault="00000000">
          <w:pPr>
            <w:pStyle w:val="9380256A90E24A189DA61ACE97D6A8B2"/>
          </w:pPr>
          <w:r>
            <w:rPr>
              <w:rStyle w:val="PlaceholderText"/>
            </w:rPr>
            <w:t>0.00</w:t>
          </w:r>
        </w:p>
      </w:docPartBody>
    </w:docPart>
    <w:docPart>
      <w:docPartPr>
        <w:name w:val="629CFABF59E24BDC81BF2CDA44542E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313D2-3677-4455-A712-32F93820AF1A}"/>
      </w:docPartPr>
      <w:docPartBody>
        <w:p w:rsidR="00000000" w:rsidRDefault="00000000">
          <w:pPr>
            <w:pStyle w:val="629CFABF59E24BDC81BF2CDA44542E09"/>
          </w:pPr>
          <w:r>
            <w:rPr>
              <w:rStyle w:val="PlaceholderText"/>
            </w:rPr>
            <w:t>0.00</w:t>
          </w:r>
        </w:p>
      </w:docPartBody>
    </w:docPart>
    <w:docPart>
      <w:docPartPr>
        <w:name w:val="531124DDF7354FC9A6BB522A0DA55E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46B56-12D7-4EDF-86B5-BF7BD0F13D41}"/>
      </w:docPartPr>
      <w:docPartBody>
        <w:p w:rsidR="00000000" w:rsidRDefault="00000000">
          <w:pPr>
            <w:pStyle w:val="531124DDF7354FC9A6BB522A0DA55E5F"/>
          </w:pPr>
          <w:r>
            <w:rPr>
              <w:rStyle w:val="PlaceholderText"/>
            </w:rPr>
            <w:t>0.00</w:t>
          </w:r>
        </w:p>
      </w:docPartBody>
    </w:docPart>
    <w:docPart>
      <w:docPartPr>
        <w:name w:val="7E1A9B06A1B64A32BCD5832784D38E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C02F3-9F7F-420C-B980-4727A5685625}"/>
      </w:docPartPr>
      <w:docPartBody>
        <w:p w:rsidR="00000000" w:rsidRDefault="00000000">
          <w:pPr>
            <w:pStyle w:val="7E1A9B06A1B64A32BCD5832784D38ED4"/>
          </w:pPr>
          <w:r>
            <w:rPr>
              <w:rStyle w:val="PlaceholderText"/>
            </w:rPr>
            <w:t>0.00</w:t>
          </w:r>
        </w:p>
      </w:docPartBody>
    </w:docPart>
    <w:docPart>
      <w:docPartPr>
        <w:name w:val="5E3ADC00C11447C2A935E7CFE97A2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A22D0-22C8-4404-A1D9-50EC1DC5F63A}"/>
      </w:docPartPr>
      <w:docPartBody>
        <w:p w:rsidR="00000000" w:rsidRDefault="00000000">
          <w:pPr>
            <w:pStyle w:val="5E3ADC00C11447C2A935E7CFE97A2A5C"/>
          </w:pPr>
          <w:r>
            <w:rPr>
              <w:rStyle w:val="PlaceholderText"/>
            </w:rPr>
            <w:t>0.00</w:t>
          </w:r>
        </w:p>
      </w:docPartBody>
    </w:docPart>
    <w:docPart>
      <w:docPartPr>
        <w:name w:val="94CAC4AAF0504F0D991176A13733E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47025E-5E41-4AC4-9011-C25977BDA2AC}"/>
      </w:docPartPr>
      <w:docPartBody>
        <w:p w:rsidR="00000000" w:rsidRDefault="00000000">
          <w:pPr>
            <w:pStyle w:val="94CAC4AAF0504F0D991176A13733E28F"/>
          </w:pPr>
          <w:r>
            <w:rPr>
              <w:rStyle w:val="PlaceholderText"/>
            </w:rPr>
            <w:t>0.00</w:t>
          </w:r>
        </w:p>
      </w:docPartBody>
    </w:docPart>
    <w:docPart>
      <w:docPartPr>
        <w:name w:val="8D3C74360C1F4252B42EEE9DF5778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FBF604-6605-43A1-8F63-C5465E513DAB}"/>
      </w:docPartPr>
      <w:docPartBody>
        <w:p w:rsidR="00000000" w:rsidRDefault="00000000">
          <w:pPr>
            <w:pStyle w:val="8D3C74360C1F4252B42EEE9DF57786FA"/>
          </w:pPr>
          <w:r w:rsidRPr="004B63C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1A7"/>
    <w:rsid w:val="005625EE"/>
    <w:rsid w:val="00DE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C2B087BB0C0645A1ACF37F58CBAACAA8">
    <w:name w:val="C2B087BB0C0645A1ACF37F58CBAACAA8"/>
  </w:style>
  <w:style w:type="paragraph" w:customStyle="1" w:styleId="77CD9B015C26426384531209D8AFF129">
    <w:name w:val="77CD9B015C26426384531209D8AFF129"/>
  </w:style>
  <w:style w:type="paragraph" w:customStyle="1" w:styleId="F69B01D0B5184520888795B356615E28">
    <w:name w:val="F69B01D0B5184520888795B356615E28"/>
  </w:style>
  <w:style w:type="paragraph" w:customStyle="1" w:styleId="22421394E4524B20AC418E108B6E216B">
    <w:name w:val="22421394E4524B20AC418E108B6E216B"/>
  </w:style>
  <w:style w:type="paragraph" w:customStyle="1" w:styleId="0DD41CB8CB664F5CA88B6941EA52549D">
    <w:name w:val="0DD41CB8CB664F5CA88B6941EA52549D"/>
  </w:style>
  <w:style w:type="paragraph" w:customStyle="1" w:styleId="202E85BF4A2C407DA80E214ACE81A880">
    <w:name w:val="202E85BF4A2C407DA80E214ACE81A880"/>
  </w:style>
  <w:style w:type="paragraph" w:customStyle="1" w:styleId="58D51111335849CAA9140E545470EDBD">
    <w:name w:val="58D51111335849CAA9140E545470EDBD"/>
  </w:style>
  <w:style w:type="paragraph" w:customStyle="1" w:styleId="7D06B8D1E32F46A39DC388BF32F6AF56">
    <w:name w:val="7D06B8D1E32F46A39DC388BF32F6AF56"/>
  </w:style>
  <w:style w:type="paragraph" w:customStyle="1" w:styleId="F55F4A31F0874CBD9C2DA55BF1A1BBB5">
    <w:name w:val="F55F4A31F0874CBD9C2DA55BF1A1BBB5"/>
  </w:style>
  <w:style w:type="paragraph" w:customStyle="1" w:styleId="28460C93F5964D5392EC42669E4AD7F2">
    <w:name w:val="28460C93F5964D5392EC42669E4AD7F2"/>
  </w:style>
  <w:style w:type="paragraph" w:customStyle="1" w:styleId="1263A566848D4ACF92946010678CFA8C">
    <w:name w:val="1263A566848D4ACF92946010678CFA8C"/>
  </w:style>
  <w:style w:type="paragraph" w:customStyle="1" w:styleId="42C4EF83204C40369B41BFA9DDD9AED9">
    <w:name w:val="42C4EF83204C40369B41BFA9DDD9AED9"/>
  </w:style>
  <w:style w:type="paragraph" w:customStyle="1" w:styleId="DB5015AB2AD543569303907C1D7C9F9F">
    <w:name w:val="DB5015AB2AD543569303907C1D7C9F9F"/>
  </w:style>
  <w:style w:type="paragraph" w:customStyle="1" w:styleId="68B0F5707BED47FE954F857146CA0775">
    <w:name w:val="68B0F5707BED47FE954F857146CA0775"/>
  </w:style>
  <w:style w:type="paragraph" w:customStyle="1" w:styleId="ED9752A5EF1848CDA4FD9456B6364A5D">
    <w:name w:val="ED9752A5EF1848CDA4FD9456B6364A5D"/>
  </w:style>
  <w:style w:type="paragraph" w:customStyle="1" w:styleId="5F983D4D9010455D8EE2B778D75B208B">
    <w:name w:val="5F983D4D9010455D8EE2B778D75B208B"/>
  </w:style>
  <w:style w:type="paragraph" w:customStyle="1" w:styleId="36A7A240DE2C4E36A6595B19D7E37B4A">
    <w:name w:val="36A7A240DE2C4E36A6595B19D7E37B4A"/>
  </w:style>
  <w:style w:type="paragraph" w:customStyle="1" w:styleId="7CFDD9FD434744ECB6F2360D030310D6">
    <w:name w:val="7CFDD9FD434744ECB6F2360D030310D6"/>
  </w:style>
  <w:style w:type="paragraph" w:customStyle="1" w:styleId="0647D535F2264E5D9ACC203B71955E33">
    <w:name w:val="0647D535F2264E5D9ACC203B71955E33"/>
  </w:style>
  <w:style w:type="paragraph" w:customStyle="1" w:styleId="BE4099096CA6405D86F83ED69D815387">
    <w:name w:val="BE4099096CA6405D86F83ED69D815387"/>
  </w:style>
  <w:style w:type="paragraph" w:customStyle="1" w:styleId="331BBB23170E4FEFADB7304E9B4E14CE">
    <w:name w:val="331BBB23170E4FEFADB7304E9B4E14CE"/>
  </w:style>
  <w:style w:type="paragraph" w:customStyle="1" w:styleId="41D86D2000494BDC95ACB3385F9D1E58">
    <w:name w:val="41D86D2000494BDC95ACB3385F9D1E58"/>
  </w:style>
  <w:style w:type="paragraph" w:customStyle="1" w:styleId="9EAD223F129F4C5AB29A84BE2E2B7CA5">
    <w:name w:val="9EAD223F129F4C5AB29A84BE2E2B7CA5"/>
  </w:style>
  <w:style w:type="paragraph" w:customStyle="1" w:styleId="7BFA200C8E1D4D96BC2ED1C8BEF17292">
    <w:name w:val="7BFA200C8E1D4D96BC2ED1C8BEF17292"/>
  </w:style>
  <w:style w:type="paragraph" w:customStyle="1" w:styleId="923B1F3DB99749ABAE94B25BD757358C">
    <w:name w:val="923B1F3DB99749ABAE94B25BD757358C"/>
  </w:style>
  <w:style w:type="paragraph" w:customStyle="1" w:styleId="E7B15DB0B0554CDCBA6C259479126400">
    <w:name w:val="E7B15DB0B0554CDCBA6C259479126400"/>
  </w:style>
  <w:style w:type="paragraph" w:customStyle="1" w:styleId="51C785EA1D1D474C847B9FC79F7A19DA">
    <w:name w:val="51C785EA1D1D474C847B9FC79F7A19DA"/>
  </w:style>
  <w:style w:type="paragraph" w:customStyle="1" w:styleId="4A1C7DF54A824936A94115AE4E65C805">
    <w:name w:val="4A1C7DF54A824936A94115AE4E65C805"/>
  </w:style>
  <w:style w:type="paragraph" w:customStyle="1" w:styleId="D42CCF3F34094ABDADACC1E2584F2B11">
    <w:name w:val="D42CCF3F34094ABDADACC1E2584F2B11"/>
  </w:style>
  <w:style w:type="paragraph" w:customStyle="1" w:styleId="DB128EED6BBC47EFA188C763495420C8">
    <w:name w:val="DB128EED6BBC47EFA188C763495420C8"/>
  </w:style>
  <w:style w:type="paragraph" w:customStyle="1" w:styleId="61185CAD74AD4FB3B44AFFF4A1F70191">
    <w:name w:val="61185CAD74AD4FB3B44AFFF4A1F70191"/>
  </w:style>
  <w:style w:type="paragraph" w:customStyle="1" w:styleId="CE28D15CFF0C4E4D9E65E4725379F390">
    <w:name w:val="CE28D15CFF0C4E4D9E65E4725379F390"/>
  </w:style>
  <w:style w:type="paragraph" w:customStyle="1" w:styleId="4AA4CE8BEEFF426C821C9CC15CE9B123">
    <w:name w:val="4AA4CE8BEEFF426C821C9CC15CE9B123"/>
  </w:style>
  <w:style w:type="paragraph" w:customStyle="1" w:styleId="81ABDB49A6B04E8E9A18B587FD2FB305">
    <w:name w:val="81ABDB49A6B04E8E9A18B587FD2FB305"/>
  </w:style>
  <w:style w:type="paragraph" w:customStyle="1" w:styleId="F66828A752A24DF5BB39EECA85E3F4A9">
    <w:name w:val="F66828A752A24DF5BB39EECA85E3F4A9"/>
  </w:style>
  <w:style w:type="paragraph" w:customStyle="1" w:styleId="4B3B594806F74B208641F36D09A3CD72">
    <w:name w:val="4B3B594806F74B208641F36D09A3CD72"/>
  </w:style>
  <w:style w:type="paragraph" w:customStyle="1" w:styleId="F835A657968346DCA9CF6379695730EC">
    <w:name w:val="F835A657968346DCA9CF6379695730EC"/>
  </w:style>
  <w:style w:type="paragraph" w:customStyle="1" w:styleId="3533B2B469164A0AA8E02D4D8AA8CBA1">
    <w:name w:val="3533B2B469164A0AA8E02D4D8AA8CBA1"/>
  </w:style>
  <w:style w:type="paragraph" w:customStyle="1" w:styleId="9EB2B9EF4912425FA4F7182A94CFD868">
    <w:name w:val="9EB2B9EF4912425FA4F7182A94CFD868"/>
  </w:style>
  <w:style w:type="paragraph" w:customStyle="1" w:styleId="3642491B449049F5A91487200E1A6A38">
    <w:name w:val="3642491B449049F5A91487200E1A6A38"/>
  </w:style>
  <w:style w:type="paragraph" w:customStyle="1" w:styleId="2B972A8474634C2A94C0266779DD8A1F">
    <w:name w:val="2B972A8474634C2A94C0266779DD8A1F"/>
  </w:style>
  <w:style w:type="paragraph" w:customStyle="1" w:styleId="5B8FF175BB34431B850D0475EA1CF063">
    <w:name w:val="5B8FF175BB34431B850D0475EA1CF063"/>
  </w:style>
  <w:style w:type="paragraph" w:customStyle="1" w:styleId="EBC2C294162B440E977DD61ACADCD741">
    <w:name w:val="EBC2C294162B440E977DD61ACADCD741"/>
  </w:style>
  <w:style w:type="paragraph" w:customStyle="1" w:styleId="C3CD8091114140A897918D2B024D8B8F">
    <w:name w:val="C3CD8091114140A897918D2B024D8B8F"/>
  </w:style>
  <w:style w:type="paragraph" w:customStyle="1" w:styleId="4B0D4A6FF4C6440387A5C48B99F3B4C7">
    <w:name w:val="4B0D4A6FF4C6440387A5C48B99F3B4C7"/>
  </w:style>
  <w:style w:type="paragraph" w:customStyle="1" w:styleId="16DE27C8C1C74EF2986244D59EE73571">
    <w:name w:val="16DE27C8C1C74EF2986244D59EE73571"/>
  </w:style>
  <w:style w:type="paragraph" w:customStyle="1" w:styleId="A20BF6DD91484D9A9F7154AA7F384019">
    <w:name w:val="A20BF6DD91484D9A9F7154AA7F384019"/>
  </w:style>
  <w:style w:type="paragraph" w:customStyle="1" w:styleId="F9B8CD341DEB4B45B83B32030FE81138">
    <w:name w:val="F9B8CD341DEB4B45B83B32030FE81138"/>
  </w:style>
  <w:style w:type="paragraph" w:customStyle="1" w:styleId="54300459CD87474591DC5C7E11CFBD73">
    <w:name w:val="54300459CD87474591DC5C7E11CFBD73"/>
  </w:style>
  <w:style w:type="paragraph" w:customStyle="1" w:styleId="FDCE5F25D9AD4D67BA233D93A71599D6">
    <w:name w:val="FDCE5F25D9AD4D67BA233D93A71599D6"/>
  </w:style>
  <w:style w:type="paragraph" w:customStyle="1" w:styleId="5591777D0D09467FAF38A83BF3BE0242">
    <w:name w:val="5591777D0D09467FAF38A83BF3BE0242"/>
  </w:style>
  <w:style w:type="paragraph" w:customStyle="1" w:styleId="DAF19A70D3474DE197546C3B4F15A0FA">
    <w:name w:val="DAF19A70D3474DE197546C3B4F15A0FA"/>
  </w:style>
  <w:style w:type="paragraph" w:customStyle="1" w:styleId="C10E3BEF10454FA1B402B7C3FEEFDF09">
    <w:name w:val="C10E3BEF10454FA1B402B7C3FEEFDF09"/>
  </w:style>
  <w:style w:type="paragraph" w:customStyle="1" w:styleId="3E679E0605614AE99405DCE6B707F742">
    <w:name w:val="3E679E0605614AE99405DCE6B707F742"/>
  </w:style>
  <w:style w:type="paragraph" w:customStyle="1" w:styleId="9CD2925AC46843D0AFD53FF12D2DEC74">
    <w:name w:val="9CD2925AC46843D0AFD53FF12D2DEC74"/>
  </w:style>
  <w:style w:type="paragraph" w:customStyle="1" w:styleId="4B97CDA981D148278BAD522C920E957A">
    <w:name w:val="4B97CDA981D148278BAD522C920E957A"/>
  </w:style>
  <w:style w:type="paragraph" w:customStyle="1" w:styleId="0BF740D47E0942BC89898606563AB1C1">
    <w:name w:val="0BF740D47E0942BC89898606563AB1C1"/>
  </w:style>
  <w:style w:type="paragraph" w:customStyle="1" w:styleId="18F5FADBA76C4879975558EF561569AF">
    <w:name w:val="18F5FADBA76C4879975558EF561569AF"/>
  </w:style>
  <w:style w:type="paragraph" w:customStyle="1" w:styleId="9380256A90E24A189DA61ACE97D6A8B2">
    <w:name w:val="9380256A90E24A189DA61ACE97D6A8B2"/>
  </w:style>
  <w:style w:type="paragraph" w:customStyle="1" w:styleId="629CFABF59E24BDC81BF2CDA44542E09">
    <w:name w:val="629CFABF59E24BDC81BF2CDA44542E09"/>
  </w:style>
  <w:style w:type="paragraph" w:customStyle="1" w:styleId="531124DDF7354FC9A6BB522A0DA55E5F">
    <w:name w:val="531124DDF7354FC9A6BB522A0DA55E5F"/>
  </w:style>
  <w:style w:type="paragraph" w:customStyle="1" w:styleId="7E1A9B06A1B64A32BCD5832784D38ED4">
    <w:name w:val="7E1A9B06A1B64A32BCD5832784D38ED4"/>
  </w:style>
  <w:style w:type="paragraph" w:customStyle="1" w:styleId="5E3ADC00C11447C2A935E7CFE97A2A5C">
    <w:name w:val="5E3ADC00C11447C2A935E7CFE97A2A5C"/>
  </w:style>
  <w:style w:type="paragraph" w:customStyle="1" w:styleId="94CAC4AAF0504F0D991176A13733E28F">
    <w:name w:val="94CAC4AAF0504F0D991176A13733E28F"/>
  </w:style>
  <w:style w:type="paragraph" w:customStyle="1" w:styleId="8D3C74360C1F4252B42EEE9DF57786FA">
    <w:name w:val="8D3C74360C1F4252B42EEE9DF57786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917E496-7E29-4C9F-93B6-FDDC58859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УЗДv2</Template>
  <TotalTime>0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Belyanov</dc:creator>
  <cp:keywords/>
  <dc:description/>
  <cp:lastModifiedBy>Martin Belyanov</cp:lastModifiedBy>
  <cp:revision>1</cp:revision>
  <dcterms:created xsi:type="dcterms:W3CDTF">2026-06-12T07:19:00Z</dcterms:created>
  <dcterms:modified xsi:type="dcterms:W3CDTF">2026-06-12T07:19:00Z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Id">
    <vt:lpwstr>УЗД-Click or tap here to enter text.-160505</vt:lpwstr>
  </property>
</Properties>
</file>
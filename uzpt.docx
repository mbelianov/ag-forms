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F0F5" w14:textId="77777777" w:rsidR="00D108C7" w:rsidRPr="00144F00" w:rsidRDefault="00374A16" w:rsidP="00AE5BA8">
      <w:pPr>
        <w:spacing w:after="120"/>
        <w:jc w:val="center"/>
        <w:rPr>
          <w:rFonts w:eastAsia="MS Gothic"/>
          <w:spacing w:val="40"/>
          <w:lang w:val="en-US"/>
        </w:rPr>
      </w:pPr>
      <w:r w:rsidRPr="00DE26ED">
        <w:rPr>
          <w:rFonts w:eastAsia="MS Gothic"/>
          <w:spacing w:val="40"/>
        </w:rPr>
        <w:t xml:space="preserve">УЛТРАЗВУК </w:t>
      </w:r>
      <w:r w:rsidR="006F1249">
        <w:rPr>
          <w:rFonts w:eastAsia="MS Gothic"/>
          <w:spacing w:val="40"/>
        </w:rPr>
        <w:t>ПЪРВИ</w:t>
      </w:r>
      <w:r w:rsidR="00144F00">
        <w:rPr>
          <w:rFonts w:eastAsia="MS Gothic"/>
          <w:spacing w:val="40"/>
        </w:rPr>
        <w:t xml:space="preserve"> </w:t>
      </w:r>
      <w:r w:rsidR="006F1249">
        <w:rPr>
          <w:rFonts w:eastAsia="MS Gothic"/>
          <w:spacing w:val="40"/>
        </w:rPr>
        <w:t>ТРИМЕСТЪР</w:t>
      </w:r>
    </w:p>
    <w:p w14:paraId="6693AB43" w14:textId="77777777" w:rsidR="0050748F" w:rsidRPr="0097486A" w:rsidRDefault="00716384" w:rsidP="0050748F">
      <w:pPr>
        <w:spacing w:after="0"/>
        <w:jc w:val="right"/>
        <w:rPr>
          <w:rFonts w:eastAsia="MS Gothic"/>
          <w:sz w:val="18"/>
        </w:rPr>
      </w:pPr>
      <w:r>
        <w:rPr>
          <w:rFonts w:eastAsia="MS Gothic"/>
          <w:sz w:val="18"/>
        </w:rPr>
        <w:fldChar w:fldCharType="begin"/>
      </w:r>
      <w:r>
        <w:rPr>
          <w:rFonts w:eastAsia="MS Gothic"/>
          <w:sz w:val="18"/>
        </w:rPr>
        <w:instrText xml:space="preserve"> DOCPROPERTY  DocumentId  \* MERGEFORMAT </w:instrText>
      </w:r>
      <w:r>
        <w:rPr>
          <w:rFonts w:eastAsia="MS Gothic"/>
          <w:sz w:val="18"/>
        </w:rPr>
        <w:fldChar w:fldCharType="separate"/>
      </w:r>
      <w:r w:rsidR="004C7147">
        <w:rPr>
          <w:rFonts w:eastAsia="MS Gothic"/>
          <w:sz w:val="18"/>
        </w:rPr>
        <w:t>УЗПТ-Click or tap here to enter text.-160605</w:t>
      </w:r>
      <w:r>
        <w:rPr>
          <w:rFonts w:eastAsia="MS Gothic"/>
          <w:sz w:val="18"/>
        </w:rPr>
        <w:fldChar w:fldCharType="end"/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1262"/>
        <w:gridCol w:w="1135"/>
        <w:gridCol w:w="851"/>
        <w:gridCol w:w="714"/>
        <w:gridCol w:w="1097"/>
        <w:gridCol w:w="888"/>
        <w:gridCol w:w="142"/>
        <w:gridCol w:w="567"/>
        <w:gridCol w:w="176"/>
        <w:gridCol w:w="249"/>
        <w:gridCol w:w="1136"/>
        <w:gridCol w:w="2268"/>
      </w:tblGrid>
      <w:tr w:rsidR="00DB1DA0" w:rsidRPr="00DE26ED" w14:paraId="23995CC6" w14:textId="77777777" w:rsidTr="002B1123"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A1E1563" w14:textId="77777777" w:rsidR="00DB1DA0" w:rsidRPr="00DE26ED" w:rsidRDefault="00DB1DA0" w:rsidP="00DB1DA0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</w:rPr>
              <w:t xml:space="preserve">Пациент: </w:t>
            </w:r>
          </w:p>
        </w:tc>
        <w:sdt>
          <w:sdtPr>
            <w:rPr>
              <w:rStyle w:val="Strong"/>
            </w:rPr>
            <w:alias w:val="patient_name"/>
            <w:tag w:val=""/>
            <w:id w:val="1947577347"/>
            <w:lock w:val="sdtLocked"/>
            <w:placeholder>
              <w:docPart w:val="80211A7E22594615839CCD058B6D6142"/>
            </w:placeholder>
            <w:showingPlcHdr/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>
            <w:rPr>
              <w:rStyle w:val="DefaultParagraphFont"/>
              <w:b w:val="0"/>
              <w:bCs w:val="0"/>
            </w:rPr>
          </w:sdtEndPr>
          <w:sdtContent>
            <w:tc>
              <w:tcPr>
                <w:tcW w:w="6955" w:type="dxa"/>
                <w:gridSpan w:val="10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7F274DF4" w14:textId="77777777" w:rsidR="00DB1DA0" w:rsidRPr="00DE26ED" w:rsidRDefault="009E1931" w:rsidP="007B3604">
                <w:pPr>
                  <w:rPr>
                    <w:b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1E6856D" w14:textId="77777777" w:rsidR="00DB1DA0" w:rsidRPr="00DE26ED" w:rsidRDefault="00374A16" w:rsidP="00825BE9">
            <w:pPr>
              <w:jc w:val="right"/>
              <w:rPr>
                <w:rFonts w:eastAsia="MS Gothic"/>
              </w:rPr>
            </w:pPr>
            <w:r w:rsidRPr="00DE26ED">
              <w:rPr>
                <w:rFonts w:eastAsia="MS Gothic"/>
                <w:bCs/>
              </w:rPr>
              <w:t>Възраст</w:t>
            </w:r>
            <w:r w:rsidR="00DB1DA0" w:rsidRPr="00DE26ED">
              <w:rPr>
                <w:rFonts w:eastAsia="MS Gothic"/>
                <w:bCs/>
              </w:rPr>
              <w:t>:</w:t>
            </w:r>
            <w:r w:rsidR="0076112A" w:rsidRPr="00DE26ED">
              <w:rPr>
                <w:rFonts w:eastAsia="MS Gothic"/>
                <w:bCs/>
              </w:rPr>
              <w:t xml:space="preserve"> </w:t>
            </w:r>
            <w:sdt>
              <w:sdtPr>
                <w:rPr>
                  <w:rStyle w:val="Strong"/>
                </w:rPr>
                <w:alias w:val="age"/>
                <w:tag w:val="age"/>
                <w:id w:val="-412707773"/>
                <w:lock w:val="sdtLocked"/>
                <w:placeholder>
                  <w:docPart w:val="06689434CDAE44A3B4A806320BF023FC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25BE9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  <w:r w:rsidR="002F70F7" w:rsidRPr="00DE26ED">
              <w:rPr>
                <w:rStyle w:val="Strong"/>
              </w:rPr>
              <w:t xml:space="preserve"> </w:t>
            </w:r>
            <w:r w:rsidR="002F70F7" w:rsidRPr="00DE26ED">
              <w:rPr>
                <w:rStyle w:val="Strong"/>
                <w:b w:val="0"/>
              </w:rPr>
              <w:t>г.</w:t>
            </w:r>
          </w:p>
        </w:tc>
      </w:tr>
      <w:tr w:rsidR="0050748F" w:rsidRPr="00DE26ED" w14:paraId="6642C67E" w14:textId="77777777" w:rsidTr="002B1123"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D88D7EB" w14:textId="77777777" w:rsidR="0050748F" w:rsidRPr="00DE26ED" w:rsidRDefault="0050748F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Адрес:</w:t>
            </w:r>
          </w:p>
        </w:tc>
        <w:sdt>
          <w:sdtPr>
            <w:rPr>
              <w:rStyle w:val="Strong"/>
            </w:rPr>
            <w:alias w:val="address"/>
            <w:tag w:val="address"/>
            <w:id w:val="-1750730536"/>
            <w:lock w:val="sdtLocked"/>
            <w:placeholder>
              <w:docPart w:val="111375DD845A458F8A91E8F0CED148D4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6955" w:type="dxa"/>
                <w:gridSpan w:val="10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15D030DC" w14:textId="77777777" w:rsidR="0050748F" w:rsidRPr="00DE26ED" w:rsidRDefault="00FB2628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EF1D45" w14:textId="77777777" w:rsidR="0050748F" w:rsidRPr="00DE26ED" w:rsidRDefault="0050748F" w:rsidP="0050748F">
            <w:pPr>
              <w:jc w:val="right"/>
              <w:rPr>
                <w:rFonts w:eastAsia="MS Gothic"/>
                <w:bCs/>
              </w:rPr>
            </w:pPr>
          </w:p>
        </w:tc>
      </w:tr>
      <w:tr w:rsidR="00AE2594" w:rsidRPr="00DE26ED" w14:paraId="317290E0" w14:textId="77777777" w:rsidTr="002B1123"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B54E" w14:textId="77777777" w:rsidR="00AE2594" w:rsidRPr="00DE26ED" w:rsidRDefault="00AE2594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ПРМ:</w:t>
            </w:r>
          </w:p>
        </w:tc>
        <w:sdt>
          <w:sdtPr>
            <w:rPr>
              <w:rStyle w:val="Strong"/>
            </w:rPr>
            <w:alias w:val="prm"/>
            <w:tag w:val="prm"/>
            <w:id w:val="375043940"/>
            <w:lock w:val="sdtLocked"/>
            <w:placeholder>
              <w:docPart w:val="C29C02B2987848EA937EF80628F988EB"/>
            </w:placeholder>
            <w:showingPlcHdr/>
            <w:date w:fullDate="2019-04-23T00:00:00Z">
              <w:dateFormat w:val="yyyy-MM-dd"/>
              <w:lid w:val="bg-BG"/>
              <w:storeMappedDataAs w:val="dateTime"/>
              <w:calendar w:val="gregorian"/>
            </w:date>
          </w:sdtPr>
          <w:sdtEndPr>
            <w:rPr>
              <w:rStyle w:val="Strong"/>
            </w:rPr>
          </w:sdtEndPr>
          <w:sdtContent>
            <w:tc>
              <w:tcPr>
                <w:tcW w:w="198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DC92987" w14:textId="77777777" w:rsidR="00AE2594" w:rsidRPr="00DE26ED" w:rsidRDefault="007C616B" w:rsidP="00203E16">
                <w:pPr>
                  <w:rPr>
                    <w:rStyle w:val="Strong"/>
                  </w:rPr>
                </w:pPr>
                <w:r w:rsidRPr="00DE26ED">
                  <w:rPr>
                    <w:rStyle w:val="PlaceholderText"/>
                  </w:rPr>
                  <w:t>00/00/0000</w:t>
                </w:r>
              </w:p>
            </w:tc>
          </w:sdtContent>
        </w:sdt>
        <w:tc>
          <w:tcPr>
            <w:tcW w:w="1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2917" w14:textId="77777777" w:rsidR="00AE2594" w:rsidRPr="00DE26ED" w:rsidRDefault="00AE2594" w:rsidP="00374A16">
            <w:pPr>
              <w:rPr>
                <w:rStyle w:val="Strong"/>
                <w:b w:val="0"/>
              </w:rPr>
            </w:pPr>
            <w:r w:rsidRPr="00DE26ED">
              <w:rPr>
                <w:rStyle w:val="Strong"/>
                <w:b w:val="0"/>
              </w:rPr>
              <w:t>Дата на УЗИ:</w:t>
            </w:r>
          </w:p>
        </w:tc>
        <w:sdt>
          <w:sdtPr>
            <w:rPr>
              <w:rStyle w:val="Strong"/>
              <w:b w:val="0"/>
            </w:rPr>
            <w:alias w:val="date_uzi"/>
            <w:tag w:val="date_uzi"/>
            <w:id w:val="-178739018"/>
            <w:lock w:val="sdtLocked"/>
            <w:placeholder>
              <w:docPart w:val="B0822F82D5A243D5B77FC49265DCA377"/>
            </w:placeholder>
            <w:showingPlcHdr/>
            <w:date>
              <w:dateFormat w:val="yyyy-MM-dd"/>
              <w:lid w:val="bg-BG"/>
              <w:storeMappedDataAs w:val="dateTime"/>
              <w:calendar w:val="gregorian"/>
            </w:date>
          </w:sdtPr>
          <w:sdtEndPr>
            <w:rPr>
              <w:rStyle w:val="Strong"/>
            </w:rPr>
          </w:sdtEndPr>
          <w:sdtContent>
            <w:tc>
              <w:tcPr>
                <w:tcW w:w="1773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3741360" w14:textId="77777777" w:rsidR="00AE2594" w:rsidRPr="00DE26ED" w:rsidRDefault="00825BE9" w:rsidP="00825BE9">
                <w:pPr>
                  <w:rPr>
                    <w:rStyle w:val="Strong"/>
                    <w:b w:val="0"/>
                  </w:rPr>
                </w:pPr>
                <w:r w:rsidRPr="00DE26ED">
                  <w:rPr>
                    <w:rStyle w:val="PlaceholderText"/>
                    <w:bCs/>
                  </w:rPr>
                  <w:t>00/00/00</w:t>
                </w:r>
                <w:r w:rsidRPr="00DE26ED">
                  <w:rPr>
                    <w:rStyle w:val="PlaceholderText"/>
                    <w:bCs/>
                    <w:lang w:val="en-US"/>
                  </w:rPr>
                  <w:t>0</w:t>
                </w:r>
                <w:r w:rsidRPr="00DE26ED">
                  <w:rPr>
                    <w:rStyle w:val="PlaceholderText"/>
                    <w:bCs/>
                  </w:rPr>
                  <w:t>0</w:t>
                </w:r>
              </w:p>
            </w:tc>
          </w:sdtContent>
        </w:sdt>
        <w:tc>
          <w:tcPr>
            <w:tcW w:w="1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104E" w14:textId="77777777" w:rsidR="00AE2594" w:rsidRPr="00DE26ED" w:rsidRDefault="00AE2594" w:rsidP="00AE2594">
            <w:pPr>
              <w:rPr>
                <w:rStyle w:val="Strong"/>
                <w:b w:val="0"/>
              </w:rPr>
            </w:pPr>
            <w:r w:rsidRPr="00DE26ED">
              <w:rPr>
                <w:rStyle w:val="Strong"/>
                <w:b w:val="0"/>
              </w:rPr>
              <w:t>ГВ по ПРМ: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676A6" w14:textId="77777777" w:rsidR="00AE2594" w:rsidRPr="009A0D4C" w:rsidRDefault="00A41158" w:rsidP="009A0D4C">
            <w:pPr>
              <w:rPr>
                <w:rFonts w:eastAsia="MS Gothic"/>
                <w:bCs/>
              </w:rPr>
            </w:pPr>
            <w:sdt>
              <w:sdtPr>
                <w:rPr>
                  <w:rStyle w:val="Strong"/>
                </w:rPr>
                <w:alias w:val="gv_po_prm_w"/>
                <w:tag w:val="gv_po_prm"/>
                <w:id w:val="-1039970856"/>
                <w:lock w:val="sdtLocked"/>
                <w:placeholder>
                  <w:docPart w:val="FB4F084CD29D42A98CAC490C8ADE8042"/>
                </w:placeholder>
                <w:showingPlcHdr/>
              </w:sdtPr>
              <w:sdtEndPr>
                <w:rPr>
                  <w:rStyle w:val="Strong"/>
                </w:rPr>
              </w:sdtEndPr>
              <w:sdtContent>
                <w:r w:rsidR="007B4988">
                  <w:rPr>
                    <w:rStyle w:val="PlaceholderText"/>
                  </w:rPr>
                  <w:t>00</w:t>
                </w:r>
              </w:sdtContent>
            </w:sdt>
            <w:r w:rsidR="00D25FEF">
              <w:rPr>
                <w:rFonts w:eastAsia="MS Gothic"/>
                <w:bCs/>
                <w:lang w:val="en-US"/>
              </w:rPr>
              <w:t xml:space="preserve"> </w:t>
            </w:r>
            <w:r w:rsidR="00D25FEF">
              <w:rPr>
                <w:rFonts w:eastAsia="MS Gothic"/>
                <w:bCs/>
              </w:rPr>
              <w:t>с.</w:t>
            </w:r>
            <w:r w:rsidR="009A0D4C">
              <w:rPr>
                <w:rFonts w:eastAsia="MS Gothic"/>
                <w:bCs/>
                <w:lang w:val="en-US"/>
              </w:rPr>
              <w:t xml:space="preserve"> </w:t>
            </w:r>
            <w:sdt>
              <w:sdtPr>
                <w:rPr>
                  <w:rStyle w:val="Strong"/>
                </w:rPr>
                <w:alias w:val="gv_po_prm_d"/>
                <w:tag w:val="gv_po_prm_d"/>
                <w:id w:val="1198200842"/>
                <w:lock w:val="sdtLocked"/>
                <w:placeholder>
                  <w:docPart w:val="7ADFB6B42BE44B6BAAE48F70811340C7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7B4988">
                  <w:rPr>
                    <w:rStyle w:val="PlaceholderText"/>
                    <w:lang w:val="en-US"/>
                  </w:rPr>
                  <w:t>0</w:t>
                </w:r>
              </w:sdtContent>
            </w:sdt>
            <w:r w:rsidR="009A0D4C">
              <w:rPr>
                <w:rStyle w:val="Strong"/>
                <w:lang w:val="en-US"/>
              </w:rPr>
              <w:t xml:space="preserve"> </w:t>
            </w:r>
            <w:r w:rsidR="009A0D4C">
              <w:rPr>
                <w:rStyle w:val="Strong"/>
                <w:b w:val="0"/>
              </w:rPr>
              <w:t>дни</w:t>
            </w:r>
          </w:p>
        </w:tc>
      </w:tr>
      <w:tr w:rsidR="00445E86" w:rsidRPr="00DE26ED" w14:paraId="2B94A156" w14:textId="77777777" w:rsidTr="002B1123"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C1A9" w14:textId="77777777" w:rsidR="00445E86" w:rsidRPr="00DE26ED" w:rsidRDefault="00445E86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В</w:t>
            </w:r>
            <w:r w:rsidR="005448FC">
              <w:rPr>
                <w:rFonts w:eastAsia="MS Gothic"/>
                <w:lang w:val="en-US"/>
              </w:rPr>
              <w:t>T</w:t>
            </w:r>
            <w:r w:rsidRPr="00DE26ED">
              <w:rPr>
                <w:rFonts w:eastAsia="MS Gothic"/>
              </w:rPr>
              <w:t>Р:</w:t>
            </w:r>
          </w:p>
        </w:tc>
        <w:sdt>
          <w:sdtPr>
            <w:rPr>
              <w:rStyle w:val="Strong"/>
            </w:rPr>
            <w:alias w:val="vtr"/>
            <w:tag w:val="vtr"/>
            <w:id w:val="-2097081437"/>
            <w:lock w:val="sdtLocked"/>
            <w:placeholder>
              <w:docPart w:val="2CF5C9CFE3B94B968736A46E14A3D711"/>
            </w:placeholder>
            <w:showingPlcHdr/>
            <w:date w:fullDate="2020-01-30T00:00:00Z">
              <w:dateFormat w:val="yyyy-MM-dd"/>
              <w:lid w:val="bg-BG"/>
              <w:storeMappedDataAs w:val="dateTime"/>
              <w:calendar w:val="gregorian"/>
            </w:date>
          </w:sdtPr>
          <w:sdtEndPr>
            <w:rPr>
              <w:rStyle w:val="Strong"/>
            </w:rPr>
          </w:sdtEndPr>
          <w:sdtContent>
            <w:tc>
              <w:tcPr>
                <w:tcW w:w="3797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</w:tcPr>
              <w:p w14:paraId="370E3388" w14:textId="77777777" w:rsidR="00445E86" w:rsidRPr="00DE26ED" w:rsidRDefault="007B4988" w:rsidP="000039C3">
                <w:pPr>
                  <w:rPr>
                    <w:rStyle w:val="Strong"/>
                  </w:rPr>
                </w:pPr>
                <w:r>
                  <w:rPr>
                    <w:rStyle w:val="PlaceholderText"/>
                    <w:lang w:val="en-US"/>
                  </w:rPr>
                  <w:t>00/00/0000</w:t>
                </w:r>
              </w:p>
            </w:tc>
          </w:sdtContent>
        </w:sdt>
        <w:tc>
          <w:tcPr>
            <w:tcW w:w="31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DBB8A8" w14:textId="77777777" w:rsidR="00445E86" w:rsidRPr="00DE26ED" w:rsidRDefault="00445E86" w:rsidP="00F21FED">
            <w:pPr>
              <w:rPr>
                <w:rStyle w:val="Strong"/>
                <w:b w:val="0"/>
              </w:rPr>
            </w:pPr>
            <w:r w:rsidRPr="00DE26ED">
              <w:rPr>
                <w:rStyle w:val="Strong"/>
                <w:b w:val="0"/>
              </w:rPr>
              <w:t>Коригиран ВТР</w:t>
            </w:r>
          </w:p>
        </w:tc>
        <w:sdt>
          <w:sdtPr>
            <w:rPr>
              <w:rFonts w:eastAsia="MS Gothic"/>
              <w:bCs/>
            </w:rPr>
            <w:alias w:val="korigiran_vtr"/>
            <w:tag w:val="korigiran_vtr"/>
            <w:id w:val="868264603"/>
            <w:lock w:val="sdtLocked"/>
            <w:placeholder>
              <w:docPart w:val="3725B3BAF5B244658EE26A9EA05E79E7"/>
            </w:placeholder>
            <w:showingPlcHdr/>
            <w:date>
              <w:dateFormat w:val="yyyy-MM-dd"/>
              <w:lid w:val="bg-BG"/>
              <w:storeMappedDataAs w:val="dateTime"/>
              <w:calendar w:val="gregorian"/>
            </w:date>
          </w:sdtPr>
          <w:sdtEndPr/>
          <w:sdtContent>
            <w:tc>
              <w:tcPr>
                <w:tcW w:w="226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647CD1D" w14:textId="77777777" w:rsidR="00445E86" w:rsidRPr="00DE26ED" w:rsidRDefault="000039C3" w:rsidP="000039C3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00/00/0000</w:t>
                </w:r>
              </w:p>
            </w:tc>
          </w:sdtContent>
        </w:sdt>
      </w:tr>
      <w:tr w:rsidR="00D62EC1" w:rsidRPr="00DE26ED" w14:paraId="2979FC80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E24DF" w14:textId="77777777" w:rsidR="00D62EC1" w:rsidRPr="00DE26ED" w:rsidRDefault="00D62EC1" w:rsidP="00F21FED">
            <w:pPr>
              <w:rPr>
                <w:rStyle w:val="Strong"/>
                <w:b w:val="0"/>
              </w:rPr>
            </w:pPr>
            <w:r w:rsidRPr="00DE26ED">
              <w:rPr>
                <w:rStyle w:val="Strong"/>
                <w:b w:val="0"/>
              </w:rPr>
              <w:t>Акушерска анамнеза:</w:t>
            </w:r>
          </w:p>
        </w:tc>
        <w:tc>
          <w:tcPr>
            <w:tcW w:w="49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D98DE6" w14:textId="77777777" w:rsidR="00D62EC1" w:rsidRPr="00202E0F" w:rsidRDefault="00D62EC1" w:rsidP="00F21FED">
            <w:pPr>
              <w:rPr>
                <w:rStyle w:val="Strong"/>
              </w:rPr>
            </w:pPr>
            <w:r w:rsidRPr="00202E0F">
              <w:rPr>
                <w:rStyle w:val="Strong"/>
              </w:rPr>
              <w:t>бременност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9961" w14:textId="77777777" w:rsidR="00D62EC1" w:rsidRPr="00DE26ED" w:rsidRDefault="00D62EC1" w:rsidP="000039C3">
            <w:pPr>
              <w:rPr>
                <w:rFonts w:eastAsia="MS Gothic"/>
                <w:bCs/>
              </w:rPr>
            </w:pPr>
          </w:p>
        </w:tc>
      </w:tr>
      <w:tr w:rsidR="0001233A" w:rsidRPr="00DE26ED" w14:paraId="1A712FF5" w14:textId="77777777" w:rsidTr="002B1123">
        <w:trPr>
          <w:trHeight w:val="279"/>
        </w:trPr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814F" w14:textId="77777777" w:rsidR="0001233A" w:rsidRPr="00DE26ED" w:rsidRDefault="0001233A" w:rsidP="00F21FED">
            <w:pPr>
              <w:rPr>
                <w:rStyle w:val="Strong"/>
              </w:rPr>
            </w:pPr>
            <w:r w:rsidRPr="00DE26ED">
              <w:rPr>
                <w:rFonts w:eastAsia="MS Gothic"/>
              </w:rPr>
              <w:t>Фамилна обременност:</w:t>
            </w:r>
          </w:p>
        </w:tc>
        <w:sdt>
          <w:sdtPr>
            <w:rPr>
              <w:rStyle w:val="Strong"/>
            </w:rPr>
            <w:alias w:val="family_illness"/>
            <w:tag w:val="family_illness"/>
            <w:id w:val="-784429079"/>
            <w:lock w:val="sdtLocked"/>
            <w:placeholder>
              <w:docPart w:val="7DCA24477143443395AC47A5262A463C"/>
            </w:placeholder>
            <w:showingPlcHdr/>
          </w:sdtPr>
          <w:sdtEndPr>
            <w:rPr>
              <w:rStyle w:val="Strong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E58020" w14:textId="77777777" w:rsidR="0001233A" w:rsidRPr="00DE26ED" w:rsidRDefault="00825BE9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C97D47" w:rsidRPr="00DE26ED" w14:paraId="369EBB00" w14:textId="77777777" w:rsidTr="00BD7B5D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85CD" w14:textId="77777777" w:rsidR="00C97D47" w:rsidRPr="00DE26ED" w:rsidRDefault="00C97D47" w:rsidP="00C97D47">
            <w:pPr>
              <w:jc w:val="center"/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/>
                <w:bCs/>
              </w:rPr>
              <w:t>УЗД</w:t>
            </w:r>
          </w:p>
        </w:tc>
      </w:tr>
      <w:tr w:rsidR="00BD7B5D" w:rsidRPr="00DE26ED" w14:paraId="07ED89EE" w14:textId="77777777" w:rsidTr="002B1123">
        <w:tc>
          <w:tcPr>
            <w:tcW w:w="2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CB51" w14:textId="77777777" w:rsidR="00BD7B5D" w:rsidRPr="00DE26ED" w:rsidRDefault="00BD7B5D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Плацента:</w:t>
            </w:r>
          </w:p>
        </w:tc>
        <w:sdt>
          <w:sdtPr>
            <w:rPr>
              <w:rStyle w:val="Strong"/>
            </w:rPr>
            <w:alias w:val="placenta"/>
            <w:tag w:val="placenta"/>
            <w:id w:val="-74056721"/>
            <w:lock w:val="sdtLocked"/>
            <w:placeholder>
              <w:docPart w:val="DF02027CB5644219A1487D1AC4E0556B"/>
            </w:placeholder>
            <w:showingPlcHdr/>
          </w:sdtPr>
          <w:sdtEndPr>
            <w:rPr>
              <w:rStyle w:val="Strong"/>
            </w:rPr>
          </w:sdtEndPr>
          <w:sdtContent>
            <w:tc>
              <w:tcPr>
                <w:tcW w:w="5820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F1CA483" w14:textId="77777777" w:rsidR="00BD7B5D" w:rsidRPr="00DE26ED" w:rsidRDefault="00BD7B5D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1760" w14:textId="77777777" w:rsidR="00BD7B5D" w:rsidRPr="00DE26ED" w:rsidRDefault="00BD7B5D" w:rsidP="00BD7B5D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 xml:space="preserve">СЧП: </w:t>
            </w:r>
            <w:sdt>
              <w:sdtPr>
                <w:rPr>
                  <w:rFonts w:eastAsia="MS Gothic"/>
                  <w:bCs/>
                </w:rPr>
                <w:alias w:val="schp2"/>
                <w:tag w:val="schp2"/>
                <w:id w:val="428003511"/>
                <w:placeholder>
                  <w:docPart w:val="3916168AEA8D4B7BBA0113A4692AEF58"/>
                </w:placeholder>
                <w:showingPlcHdr/>
              </w:sdtPr>
              <w:sdtEndPr/>
              <w:sdtContent>
                <w:r w:rsidRPr="00DE26ED">
                  <w:rPr>
                    <w:rStyle w:val="PlaceholderText"/>
                  </w:rPr>
                  <w:t>000</w:t>
                </w:r>
              </w:sdtContent>
            </w:sdt>
            <w:r w:rsidRPr="00DE26ED">
              <w:rPr>
                <w:rFonts w:eastAsia="MS Gothic"/>
                <w:bCs/>
              </w:rPr>
              <w:t xml:space="preserve"> уд/мин.</w:t>
            </w:r>
          </w:p>
        </w:tc>
      </w:tr>
      <w:tr w:rsidR="00BD7B5D" w:rsidRPr="00DE26ED" w14:paraId="681D0034" w14:textId="77777777" w:rsidTr="002B1123">
        <w:tc>
          <w:tcPr>
            <w:tcW w:w="2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30F3" w14:textId="77777777" w:rsidR="00BD7B5D" w:rsidRPr="00DE26ED" w:rsidRDefault="00BD7B5D" w:rsidP="00DB1DA0">
            <w:pPr>
              <w:rPr>
                <w:rFonts w:eastAsia="MS Gothic"/>
              </w:rPr>
            </w:pPr>
            <w:r w:rsidRPr="00DE26ED">
              <w:rPr>
                <w:rFonts w:eastAsia="MS Gothic"/>
              </w:rPr>
              <w:t>Пъпна връв:</w:t>
            </w:r>
          </w:p>
        </w:tc>
        <w:sdt>
          <w:sdtPr>
            <w:rPr>
              <w:rStyle w:val="Strong"/>
            </w:rPr>
            <w:alias w:val="papna_vrav"/>
            <w:tag w:val="papna_vrav"/>
            <w:id w:val="-1029560789"/>
            <w:lock w:val="sdtLocked"/>
            <w:placeholder>
              <w:docPart w:val="A5653E8E6AE54E0E876CF126516D8068"/>
            </w:placeholder>
            <w:showingPlcHdr/>
          </w:sdtPr>
          <w:sdtEndPr>
            <w:rPr>
              <w:rStyle w:val="Strong"/>
            </w:rPr>
          </w:sdtEndPr>
          <w:sdtContent>
            <w:tc>
              <w:tcPr>
                <w:tcW w:w="5820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4FAAAC" w14:textId="77777777" w:rsidR="00BD7B5D" w:rsidRPr="00DE26ED" w:rsidRDefault="00BD7B5D" w:rsidP="000039C3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84DD" w14:textId="77777777" w:rsidR="00BD7B5D" w:rsidRPr="00DE26ED" w:rsidRDefault="00BD7B5D" w:rsidP="00BD7B5D">
            <w:pPr>
              <w:rPr>
                <w:rFonts w:eastAsia="MS Gothic"/>
                <w:bCs/>
              </w:rPr>
            </w:pPr>
          </w:p>
        </w:tc>
      </w:tr>
      <w:tr w:rsidR="00CF5952" w:rsidRPr="00DE26ED" w14:paraId="2C746CB3" w14:textId="77777777" w:rsidTr="00BD7B5D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DB6A3" w14:textId="77777777" w:rsidR="00CF5952" w:rsidRPr="00DE26ED" w:rsidRDefault="00CF5952" w:rsidP="00CF5952">
            <w:pPr>
              <w:jc w:val="center"/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/>
                <w:bCs/>
              </w:rPr>
              <w:t>БИОМЕТРИЯ</w:t>
            </w:r>
          </w:p>
        </w:tc>
      </w:tr>
      <w:tr w:rsidR="002B1123" w:rsidRPr="00DE26ED" w14:paraId="1596736D" w14:textId="77777777" w:rsidTr="0035178C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ACE92" w14:textId="77777777" w:rsidR="002B1123" w:rsidRPr="0037252C" w:rsidRDefault="002B1123" w:rsidP="00A83218">
            <w:pPr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CRL</w:t>
            </w:r>
          </w:p>
        </w:tc>
        <w:tc>
          <w:tcPr>
            <w:tcW w:w="28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536BB7" w14:textId="77777777" w:rsidR="002B1123" w:rsidRPr="00DE26ED" w:rsidRDefault="00A41158" w:rsidP="00A83218">
            <w:pPr>
              <w:jc w:val="right"/>
              <w:rPr>
                <w:rFonts w:eastAsia="MS Gothic"/>
                <w:bCs/>
                <w:lang w:val="en-US"/>
              </w:rPr>
            </w:pPr>
            <w:sdt>
              <w:sdtPr>
                <w:rPr>
                  <w:rStyle w:val="Strong"/>
                </w:rPr>
                <w:alias w:val="crl_mm"/>
                <w:tag w:val="crl_mm"/>
                <w:id w:val="321315872"/>
                <w:lock w:val="sdtLocked"/>
                <w:placeholder>
                  <w:docPart w:val="C21E5F79918A41B9AB4EFC9B02A201A5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2B1123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  <w:r w:rsidR="002B1123" w:rsidRPr="00DE26ED">
              <w:rPr>
                <w:rFonts w:eastAsia="MS Gothic"/>
                <w:b/>
                <w:bCs/>
                <w:lang w:val="en-US"/>
              </w:rPr>
              <w:t xml:space="preserve"> 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8198E" w14:textId="77777777" w:rsidR="002B1123" w:rsidRPr="00DE26ED" w:rsidRDefault="002B1123" w:rsidP="00A83218">
            <w:pPr>
              <w:rPr>
                <w:rFonts w:eastAsia="MS Gothic"/>
                <w:bCs/>
                <w:lang w:val="en-US"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3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940C3" w14:textId="77777777" w:rsidR="002B1123" w:rsidRPr="002B1123" w:rsidRDefault="002B1123" w:rsidP="002B1123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/>
                <w:bCs/>
                <w:lang w:val="en-US"/>
              </w:rPr>
              <w:t xml:space="preserve"> </w:t>
            </w:r>
            <w:sdt>
              <w:sdtPr>
                <w:rPr>
                  <w:rStyle w:val="Strong"/>
                </w:rPr>
                <w:alias w:val="crl_w"/>
                <w:tag w:val="crl_w"/>
                <w:id w:val="724721201"/>
                <w:placeholder>
                  <w:docPart w:val="BB189DD137B84CC9BA6241236738C693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  <w:r w:rsidRPr="00DE26ED">
              <w:rPr>
                <w:rFonts w:eastAsia="MS Gothic"/>
                <w:bCs/>
              </w:rPr>
              <w:t xml:space="preserve"> </w:t>
            </w:r>
            <w:r>
              <w:rPr>
                <w:rFonts w:eastAsia="MS Gothic"/>
                <w:bCs/>
              </w:rPr>
              <w:t xml:space="preserve"> </w:t>
            </w:r>
            <w:r w:rsidRPr="00DE26ED">
              <w:rPr>
                <w:rFonts w:eastAsia="MS Gothic"/>
                <w:bCs/>
              </w:rPr>
              <w:t>г.с.</w:t>
            </w:r>
            <w:r>
              <w:rPr>
                <w:rFonts w:eastAsia="MS Gothic"/>
                <w:bCs/>
              </w:rPr>
              <w:t xml:space="preserve"> </w:t>
            </w:r>
            <w:sdt>
              <w:sdtPr>
                <w:rPr>
                  <w:rStyle w:val="Strong"/>
                </w:rPr>
                <w:alias w:val="crl_d"/>
                <w:tag w:val="crl_d"/>
                <w:id w:val="27917327"/>
                <w:placeholder>
                  <w:docPart w:val="A67935222C1A4601B082F2BC3FB141AB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  <w:r>
              <w:rPr>
                <w:rStyle w:val="Strong"/>
                <w:lang w:val="en-US"/>
              </w:rPr>
              <w:t xml:space="preserve"> </w:t>
            </w:r>
            <w:r>
              <w:rPr>
                <w:rStyle w:val="Strong"/>
                <w:b w:val="0"/>
              </w:rPr>
              <w:t>дни</w:t>
            </w:r>
          </w:p>
        </w:tc>
      </w:tr>
      <w:tr w:rsidR="002B1123" w:rsidRPr="00DE26ED" w14:paraId="35127E35" w14:textId="77777777" w:rsidTr="001A60BD">
        <w:tc>
          <w:tcPr>
            <w:tcW w:w="324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6D65E" w14:textId="77777777" w:rsidR="002B1123" w:rsidRPr="00DE26ED" w:rsidRDefault="00D83B97" w:rsidP="00D83B97">
            <w:pPr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NT</w:t>
            </w:r>
          </w:p>
        </w:tc>
        <w:tc>
          <w:tcPr>
            <w:tcW w:w="28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EAAFB7" w14:textId="77777777" w:rsidR="002B1123" w:rsidRPr="00DE26ED" w:rsidRDefault="00A41158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nt_mm"/>
                <w:tag w:val="nt_mm"/>
                <w:id w:val="1716841975"/>
                <w:lock w:val="sdtLocked"/>
                <w:placeholder>
                  <w:docPart w:val="0FFC4D68760B40B6AD34550A3E81CF21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2B1123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9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3B19C" w14:textId="77777777" w:rsidR="002B1123" w:rsidRPr="00DE26ED" w:rsidRDefault="002B1123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3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7502" w14:textId="77777777" w:rsidR="002B1123" w:rsidRPr="00DE26ED" w:rsidRDefault="002B1123" w:rsidP="00A83218"/>
        </w:tc>
      </w:tr>
      <w:tr w:rsidR="008A5562" w:rsidRPr="00DE26ED" w14:paraId="3861E04C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7EBD" w14:textId="77777777" w:rsidR="008A5562" w:rsidRPr="0037252C" w:rsidRDefault="0037252C" w:rsidP="00A83218">
            <w:pPr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NB</w:t>
            </w:r>
          </w:p>
        </w:tc>
        <w:tc>
          <w:tcPr>
            <w:tcW w:w="28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8AD713" w14:textId="77777777" w:rsidR="008A5562" w:rsidRPr="00DE26ED" w:rsidRDefault="00A41158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nb_mm"/>
                <w:tag w:val="nb_mm"/>
                <w:id w:val="1941485706"/>
                <w:lock w:val="sdtLocked"/>
                <w:placeholder>
                  <w:docPart w:val="2A8A19D802E0403F990E4E604449205A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9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69D981" w14:textId="77777777" w:rsidR="008A5562" w:rsidRPr="00DE26ED" w:rsidRDefault="008A5562" w:rsidP="00A83218">
            <w:pPr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Cs/>
                <w:lang w:val="en-US"/>
              </w:rPr>
              <w:t>mm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CA0F63" w14:textId="77777777" w:rsidR="008A5562" w:rsidRPr="00DE26ED" w:rsidRDefault="008A5562" w:rsidP="0037252C">
            <w:pPr>
              <w:rPr>
                <w:rFonts w:eastAsia="MS Gothic"/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BD4DE3" w14:textId="77777777" w:rsidR="008A5562" w:rsidRPr="00DE26ED" w:rsidRDefault="008A5562" w:rsidP="00A83218"/>
        </w:tc>
      </w:tr>
      <w:tr w:rsidR="008A5562" w:rsidRPr="00DE26ED" w14:paraId="61908166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68D7E" w14:textId="77777777" w:rsidR="008A5562" w:rsidRPr="00DE26ED" w:rsidRDefault="0037252C" w:rsidP="00A83218">
            <w:pPr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Puls</w:t>
            </w:r>
          </w:p>
        </w:tc>
        <w:tc>
          <w:tcPr>
            <w:tcW w:w="28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CED1FF" w14:textId="77777777" w:rsidR="008A5562" w:rsidRPr="00DE26ED" w:rsidRDefault="00A41158" w:rsidP="00A83218">
            <w:pPr>
              <w:jc w:val="right"/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puls_mm"/>
                <w:tag w:val="puls_mm"/>
                <w:id w:val="1829327524"/>
                <w:lock w:val="sdtLocked"/>
                <w:placeholder>
                  <w:docPart w:val="429CBE809E2A4CE4B57CEF878EA9BB31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8A5562" w:rsidRPr="00DE26ED">
                  <w:rPr>
                    <w:rStyle w:val="PlaceholderText"/>
                    <w:lang w:val="en-US"/>
                  </w:rPr>
                  <w:t>00</w:t>
                </w:r>
              </w:sdtContent>
            </w:sdt>
          </w:p>
        </w:tc>
        <w:tc>
          <w:tcPr>
            <w:tcW w:w="9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5AF876" w14:textId="77777777" w:rsidR="008A5562" w:rsidRPr="0037252C" w:rsidRDefault="0037252C" w:rsidP="00A83218">
            <w:pPr>
              <w:rPr>
                <w:rFonts w:eastAsia="MS Gothic"/>
                <w:b/>
                <w:bCs/>
              </w:rPr>
            </w:pPr>
            <w:r>
              <w:rPr>
                <w:rFonts w:eastAsia="MS Gothic"/>
                <w:bCs/>
              </w:rPr>
              <w:t>уд/мин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FA6BA9" w14:textId="77777777" w:rsidR="008A5562" w:rsidRPr="00DE26ED" w:rsidRDefault="008A5562" w:rsidP="0037252C">
            <w:pPr>
              <w:rPr>
                <w:rFonts w:eastAsia="MS Gothic"/>
                <w:b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00ECFC" w14:textId="77777777" w:rsidR="008A5562" w:rsidRPr="00DE26ED" w:rsidRDefault="008A5562" w:rsidP="00A83218"/>
        </w:tc>
      </w:tr>
      <w:tr w:rsidR="0037252C" w:rsidRPr="00DE26ED" w14:paraId="740D9B64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10E93" w14:textId="77777777" w:rsidR="0037252C" w:rsidRDefault="0037252C" w:rsidP="00A83218">
            <w:pPr>
              <w:rPr>
                <w:rFonts w:eastAsia="MS Gothic"/>
                <w:bCs/>
              </w:rPr>
            </w:pPr>
            <w:r>
              <w:rPr>
                <w:rFonts w:eastAsia="MS Gothic"/>
                <w:bCs/>
              </w:rPr>
              <w:t>Аритмия</w:t>
            </w:r>
          </w:p>
        </w:tc>
        <w:tc>
          <w:tcPr>
            <w:tcW w:w="7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92C84" w14:textId="77777777" w:rsidR="0037252C" w:rsidRPr="00DE26ED" w:rsidRDefault="00A41158" w:rsidP="00BD7B5D">
            <w:pPr>
              <w:rPr>
                <w:rFonts w:eastAsia="MS Gothic"/>
                <w:bCs/>
              </w:rPr>
            </w:pPr>
            <w:sdt>
              <w:sdtPr>
                <w:rPr>
                  <w:rStyle w:val="Strong"/>
                </w:rPr>
                <w:id w:val="-647052415"/>
                <w:lock w:val="sdtLocked"/>
                <w:placeholder>
                  <w:docPart w:val="1E615D7F51784C8C8975FA13AC32C76C"/>
                </w:placeholder>
                <w:showingPlcHdr/>
                <w:comboBox>
                  <w:listItem w:displayText="Да" w:value="Да"/>
                  <w:listItem w:displayText="Не" w:value="Не"/>
                </w:comboBox>
              </w:sdtPr>
              <w:sdtEndPr>
                <w:rPr>
                  <w:rStyle w:val="Strong"/>
                </w:rPr>
              </w:sdtEndPr>
              <w:sdtContent>
                <w:r w:rsidR="00BD7B5D">
                  <w:rPr>
                    <w:rStyle w:val="PlaceholderText"/>
                  </w:rPr>
                  <w:t>Да/Не</w:t>
                </w:r>
              </w:sdtContent>
            </w:sdt>
          </w:p>
        </w:tc>
      </w:tr>
      <w:tr w:rsidR="0037252C" w:rsidRPr="00DE26ED" w14:paraId="6684A1D1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F4A8E" w14:textId="77777777" w:rsidR="0037252C" w:rsidRPr="0037252C" w:rsidRDefault="0037252C" w:rsidP="00A83218">
            <w:pPr>
              <w:rPr>
                <w:rFonts w:eastAsia="MS Gothic"/>
                <w:bCs/>
              </w:rPr>
            </w:pPr>
            <w:r>
              <w:rPr>
                <w:rFonts w:eastAsia="MS Gothic"/>
                <w:bCs/>
              </w:rPr>
              <w:t>Трикуспидална регуритация</w:t>
            </w:r>
          </w:p>
        </w:tc>
        <w:tc>
          <w:tcPr>
            <w:tcW w:w="7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C13E8" w14:textId="77777777" w:rsidR="0037252C" w:rsidRPr="00DE26ED" w:rsidRDefault="00A41158" w:rsidP="00A83218">
            <w:sdt>
              <w:sdtPr>
                <w:rPr>
                  <w:rStyle w:val="Strong"/>
                </w:rPr>
                <w:id w:val="-1099403695"/>
                <w:lock w:val="sdtLocked"/>
                <w:placeholder>
                  <w:docPart w:val="653D869DAFE14CA2A4F7DA9892D8F93A"/>
                </w:placeholder>
                <w:showingPlcHdr/>
                <w:comboBox>
                  <w:listItem w:displayText="Да" w:value="Да"/>
                  <w:listItem w:displayText="Не" w:value="Не"/>
                </w:comboBox>
              </w:sdtPr>
              <w:sdtEndPr>
                <w:rPr>
                  <w:rStyle w:val="Strong"/>
                </w:rPr>
              </w:sdtEndPr>
              <w:sdtContent>
                <w:r w:rsidR="00BD7B5D">
                  <w:rPr>
                    <w:rStyle w:val="PlaceholderText"/>
                  </w:rPr>
                  <w:t>Да/Не</w:t>
                </w:r>
              </w:sdtContent>
            </w:sdt>
          </w:p>
        </w:tc>
      </w:tr>
      <w:tr w:rsidR="00BD7B5D" w:rsidRPr="00DE26ED" w14:paraId="7A7D0ADD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0B668" w14:textId="77777777" w:rsidR="00BD7B5D" w:rsidRPr="00DE26ED" w:rsidRDefault="00BD7B5D" w:rsidP="00A83218">
            <w:pPr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Абнормен кръвоток D.Venosus</w:t>
            </w:r>
          </w:p>
        </w:tc>
        <w:tc>
          <w:tcPr>
            <w:tcW w:w="7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26157" w14:textId="77777777" w:rsidR="00BD7B5D" w:rsidRPr="00DE26ED" w:rsidRDefault="00A41158" w:rsidP="00A83218">
            <w:sdt>
              <w:sdtPr>
                <w:rPr>
                  <w:rStyle w:val="Strong"/>
                </w:rPr>
                <w:id w:val="1642076545"/>
                <w:lock w:val="sdtLocked"/>
                <w:placeholder>
                  <w:docPart w:val="DB1574ECE00D4E508F0735CD87CFE183"/>
                </w:placeholder>
                <w:showingPlcHdr/>
                <w:comboBox>
                  <w:listItem w:displayText="Да" w:value="Да"/>
                  <w:listItem w:displayText="Не" w:value="Не"/>
                </w:comboBox>
              </w:sdtPr>
              <w:sdtEndPr>
                <w:rPr>
                  <w:rStyle w:val="Strong"/>
                </w:rPr>
              </w:sdtEndPr>
              <w:sdtContent>
                <w:r w:rsidR="00BD7B5D">
                  <w:rPr>
                    <w:rStyle w:val="PlaceholderText"/>
                  </w:rPr>
                  <w:t>Да/Не</w:t>
                </w:r>
              </w:sdtContent>
            </w:sdt>
          </w:p>
        </w:tc>
      </w:tr>
      <w:tr w:rsidR="00BD7B5D" w:rsidRPr="00DE26ED" w14:paraId="5C19732C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6AC55" w14:textId="77777777" w:rsidR="00BD7B5D" w:rsidRPr="0037252C" w:rsidRDefault="00BD7B5D" w:rsidP="00A83218">
            <w:pPr>
              <w:rPr>
                <w:rFonts w:eastAsia="MS Gothic"/>
                <w:bCs/>
              </w:rPr>
            </w:pPr>
            <w:r>
              <w:rPr>
                <w:rFonts w:eastAsia="MS Gothic"/>
                <w:bCs/>
              </w:rPr>
              <w:t>Ехогенен съредечен фикус</w:t>
            </w:r>
          </w:p>
        </w:tc>
        <w:tc>
          <w:tcPr>
            <w:tcW w:w="7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E1005" w14:textId="77777777" w:rsidR="00BD7B5D" w:rsidRPr="00DE26ED" w:rsidRDefault="00A41158" w:rsidP="00A83218">
            <w:sdt>
              <w:sdtPr>
                <w:rPr>
                  <w:rStyle w:val="Strong"/>
                </w:rPr>
                <w:id w:val="684336639"/>
                <w:lock w:val="sdtLocked"/>
                <w:placeholder>
                  <w:docPart w:val="16CEDFD3489D4ECC9D15513C14A348AE"/>
                </w:placeholder>
                <w:showingPlcHdr/>
                <w:comboBox>
                  <w:listItem w:displayText="Да" w:value="Да"/>
                  <w:listItem w:displayText="Не" w:value="Не"/>
                </w:comboBox>
              </w:sdtPr>
              <w:sdtEndPr>
                <w:rPr>
                  <w:rStyle w:val="Strong"/>
                </w:rPr>
              </w:sdtEndPr>
              <w:sdtContent>
                <w:r w:rsidR="00BD7B5D">
                  <w:rPr>
                    <w:rStyle w:val="PlaceholderText"/>
                  </w:rPr>
                  <w:t>Да/Не</w:t>
                </w:r>
              </w:sdtContent>
            </w:sdt>
          </w:p>
        </w:tc>
      </w:tr>
      <w:tr w:rsidR="00BD7B5D" w:rsidRPr="00DE26ED" w14:paraId="158B55A3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43347" w14:textId="77777777" w:rsidR="00BD7B5D" w:rsidRPr="0037252C" w:rsidRDefault="00BD7B5D" w:rsidP="00A83218">
            <w:pPr>
              <w:rPr>
                <w:rFonts w:eastAsia="MS Gothic"/>
                <w:bCs/>
              </w:rPr>
            </w:pPr>
            <w:r>
              <w:rPr>
                <w:rFonts w:eastAsia="MS Gothic"/>
                <w:bCs/>
                <w:lang w:val="en-US"/>
              </w:rPr>
              <w:t xml:space="preserve">Една </w:t>
            </w:r>
            <w:r>
              <w:rPr>
                <w:rFonts w:eastAsia="MS Gothic"/>
                <w:bCs/>
              </w:rPr>
              <w:t>пъпна артерия</w:t>
            </w:r>
          </w:p>
        </w:tc>
        <w:tc>
          <w:tcPr>
            <w:tcW w:w="7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011E5" w14:textId="77777777" w:rsidR="00BD7B5D" w:rsidRPr="00DE26ED" w:rsidRDefault="00A41158" w:rsidP="00A83218">
            <w:sdt>
              <w:sdtPr>
                <w:rPr>
                  <w:rStyle w:val="Strong"/>
                </w:rPr>
                <w:id w:val="443349731"/>
                <w:lock w:val="sdtLocked"/>
                <w:placeholder>
                  <w:docPart w:val="279AF7DB6E35494896BDDF27FF39814D"/>
                </w:placeholder>
                <w:showingPlcHdr/>
                <w:comboBox>
                  <w:listItem w:displayText="Да" w:value="Да"/>
                  <w:listItem w:displayText="Не" w:value="Не"/>
                </w:comboBox>
              </w:sdtPr>
              <w:sdtEndPr>
                <w:rPr>
                  <w:rStyle w:val="Strong"/>
                </w:rPr>
              </w:sdtEndPr>
              <w:sdtContent>
                <w:r w:rsidR="00BD7B5D">
                  <w:rPr>
                    <w:rStyle w:val="PlaceholderText"/>
                  </w:rPr>
                  <w:t>Да/Не</w:t>
                </w:r>
              </w:sdtContent>
            </w:sdt>
          </w:p>
        </w:tc>
      </w:tr>
      <w:tr w:rsidR="00BD7B5D" w:rsidRPr="00DE26ED" w14:paraId="23BA2D45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00B8" w14:textId="77777777" w:rsidR="00BD7B5D" w:rsidRPr="0037252C" w:rsidRDefault="00BD7B5D" w:rsidP="00A83218">
            <w:pPr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Кисти на PL</w:t>
            </w:r>
            <w:r>
              <w:rPr>
                <w:rFonts w:eastAsia="MS Gothic"/>
                <w:bCs/>
              </w:rPr>
              <w:t xml:space="preserve">  </w:t>
            </w:r>
            <w:r>
              <w:rPr>
                <w:rFonts w:eastAsia="MS Gothic"/>
                <w:bCs/>
                <w:lang w:val="en-US"/>
              </w:rPr>
              <w:t>Chorioideus</w:t>
            </w:r>
          </w:p>
        </w:tc>
        <w:tc>
          <w:tcPr>
            <w:tcW w:w="7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556A8" w14:textId="77777777" w:rsidR="00BD7B5D" w:rsidRPr="00DE26ED" w:rsidRDefault="00A41158" w:rsidP="00A83218">
            <w:sdt>
              <w:sdtPr>
                <w:rPr>
                  <w:rStyle w:val="Strong"/>
                </w:rPr>
                <w:id w:val="-281502479"/>
                <w:lock w:val="sdtLocked"/>
                <w:placeholder>
                  <w:docPart w:val="CC5A1E38174B48A1AE1E480E23181E18"/>
                </w:placeholder>
                <w:showingPlcHdr/>
                <w:comboBox>
                  <w:listItem w:displayText="Да" w:value="Да"/>
                  <w:listItem w:displayText="Не" w:value="Не"/>
                </w:comboBox>
              </w:sdtPr>
              <w:sdtEndPr>
                <w:rPr>
                  <w:rStyle w:val="Strong"/>
                </w:rPr>
              </w:sdtEndPr>
              <w:sdtContent>
                <w:r w:rsidR="00BD7B5D">
                  <w:rPr>
                    <w:rStyle w:val="PlaceholderText"/>
                  </w:rPr>
                  <w:t>Да/Не</w:t>
                </w:r>
              </w:sdtContent>
            </w:sdt>
          </w:p>
        </w:tc>
      </w:tr>
      <w:tr w:rsidR="00BD7B5D" w:rsidRPr="00DE26ED" w14:paraId="37851C16" w14:textId="77777777" w:rsidTr="002B1123">
        <w:trPr>
          <w:trHeight w:val="206"/>
        </w:trPr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7796C" w14:textId="77777777" w:rsidR="00BD7B5D" w:rsidRPr="00DE26ED" w:rsidRDefault="00BD7B5D" w:rsidP="00A83218">
            <w:pPr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Exomphalos</w:t>
            </w:r>
          </w:p>
        </w:tc>
        <w:tc>
          <w:tcPr>
            <w:tcW w:w="7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9F767" w14:textId="77777777" w:rsidR="00BD7B5D" w:rsidRPr="00DE26ED" w:rsidRDefault="00A41158" w:rsidP="00A83218">
            <w:sdt>
              <w:sdtPr>
                <w:rPr>
                  <w:rStyle w:val="Strong"/>
                </w:rPr>
                <w:id w:val="1529225749"/>
                <w:lock w:val="sdtLocked"/>
                <w:placeholder>
                  <w:docPart w:val="42A83A248C86427396511444EBA6608D"/>
                </w:placeholder>
                <w:showingPlcHdr/>
                <w:comboBox>
                  <w:listItem w:displayText="Да" w:value="Да"/>
                  <w:listItem w:displayText="Не" w:value="Не"/>
                </w:comboBox>
              </w:sdtPr>
              <w:sdtEndPr>
                <w:rPr>
                  <w:rStyle w:val="Strong"/>
                </w:rPr>
              </w:sdtEndPr>
              <w:sdtContent>
                <w:r w:rsidR="00BD7B5D">
                  <w:rPr>
                    <w:rStyle w:val="PlaceholderText"/>
                  </w:rPr>
                  <w:t>Да/Не</w:t>
                </w:r>
              </w:sdtContent>
            </w:sdt>
          </w:p>
        </w:tc>
      </w:tr>
      <w:tr w:rsidR="00BD7B5D" w:rsidRPr="00DE26ED" w14:paraId="7891EB42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3409A" w14:textId="77777777" w:rsidR="00BD7B5D" w:rsidRPr="0037252C" w:rsidRDefault="00BD7B5D" w:rsidP="00A83218">
            <w:pPr>
              <w:rPr>
                <w:rFonts w:eastAsia="MS Gothic"/>
                <w:bCs/>
              </w:rPr>
            </w:pPr>
            <w:r>
              <w:rPr>
                <w:rFonts w:eastAsia="MS Gothic"/>
                <w:bCs/>
              </w:rPr>
              <w:t>Мегацистис</w:t>
            </w:r>
          </w:p>
        </w:tc>
        <w:tc>
          <w:tcPr>
            <w:tcW w:w="7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07CC" w14:textId="77777777" w:rsidR="00BD7B5D" w:rsidRPr="00DE26ED" w:rsidRDefault="00A41158" w:rsidP="00A83218">
            <w:sdt>
              <w:sdtPr>
                <w:rPr>
                  <w:rStyle w:val="Strong"/>
                </w:rPr>
                <w:id w:val="-876241910"/>
                <w:lock w:val="sdtLocked"/>
                <w:placeholder>
                  <w:docPart w:val="01168B71217945838CEC19877500B9FB"/>
                </w:placeholder>
                <w:showingPlcHdr/>
                <w:comboBox>
                  <w:listItem w:displayText="Да" w:value="Да"/>
                  <w:listItem w:displayText="Не" w:value="Не"/>
                </w:comboBox>
              </w:sdtPr>
              <w:sdtEndPr>
                <w:rPr>
                  <w:rStyle w:val="Strong"/>
                </w:rPr>
              </w:sdtEndPr>
              <w:sdtContent>
                <w:r w:rsidR="00BD7B5D">
                  <w:rPr>
                    <w:rStyle w:val="PlaceholderText"/>
                  </w:rPr>
                  <w:t>Да/Не</w:t>
                </w:r>
              </w:sdtContent>
            </w:sdt>
          </w:p>
        </w:tc>
      </w:tr>
      <w:tr w:rsidR="0037252C" w:rsidRPr="00DE26ED" w14:paraId="25C2C675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B2E21" w14:textId="77777777" w:rsidR="0037252C" w:rsidRPr="00DE26ED" w:rsidRDefault="0037252C" w:rsidP="000B13F7">
            <w:pPr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Плацента</w:t>
            </w:r>
          </w:p>
        </w:tc>
        <w:tc>
          <w:tcPr>
            <w:tcW w:w="7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51E0" w14:textId="77777777" w:rsidR="0037252C" w:rsidRPr="00DE26ED" w:rsidRDefault="00A41158" w:rsidP="000B13F7">
            <w:pPr>
              <w:rPr>
                <w:rFonts w:eastAsia="MS Gothic"/>
                <w:b/>
                <w:bCs/>
              </w:rPr>
            </w:pPr>
            <w:sdt>
              <w:sdtPr>
                <w:rPr>
                  <w:rStyle w:val="Strong"/>
                </w:rPr>
                <w:alias w:val="placenta"/>
                <w:tag w:val="head1"/>
                <w:id w:val="825171293"/>
                <w:lock w:val="sdtLocked"/>
                <w:placeholder>
                  <w:docPart w:val="EB13C3B2E5B14CB0AE77503AF01D0ADE"/>
                </w:placeholder>
                <w:showingPlcHdr/>
              </w:sdtPr>
              <w:sdtEndPr>
                <w:rPr>
                  <w:rStyle w:val="DefaultParagraphFont"/>
                  <w:rFonts w:eastAsia="MS Gothic"/>
                  <w:b w:val="0"/>
                  <w:bCs w:val="0"/>
                </w:rPr>
              </w:sdtEndPr>
              <w:sdtContent>
                <w:r w:rsidR="00BD7B5D" w:rsidRPr="00DE26ED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8A5562" w:rsidRPr="00DE26ED" w14:paraId="07952C9F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4464E" w14:textId="77777777" w:rsidR="008A5562" w:rsidRPr="0037252C" w:rsidRDefault="0037252C" w:rsidP="0037252C">
            <w:pPr>
              <w:rPr>
                <w:rFonts w:eastAsia="MS Gothic"/>
                <w:bCs/>
              </w:rPr>
            </w:pPr>
            <w:r>
              <w:rPr>
                <w:rFonts w:eastAsia="MS Gothic"/>
                <w:bCs/>
              </w:rPr>
              <w:t>Пъпна връв инсерция</w:t>
            </w:r>
          </w:p>
        </w:tc>
        <w:sdt>
          <w:sdtPr>
            <w:rPr>
              <w:rStyle w:val="Strong"/>
            </w:rPr>
            <w:alias w:val="insercia"/>
            <w:tag w:val="insercia"/>
            <w:id w:val="-388344138"/>
            <w:lock w:val="sdtLocked"/>
            <w:placeholder>
              <w:docPart w:val="3F07C26F4F0342EAA6F20C14F26CD361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249E2F9" w14:textId="77777777" w:rsidR="008A5562" w:rsidRPr="00DE26ED" w:rsidRDefault="00BD7B5D" w:rsidP="0037252C">
                <w:pPr>
                  <w:rPr>
                    <w:rFonts w:eastAsia="MS Gothic"/>
                    <w:b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F118B" w:rsidRPr="00DE26ED" w14:paraId="4F3C9318" w14:textId="77777777" w:rsidTr="00BD7B5D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D9227" w14:textId="77777777" w:rsidR="001F118B" w:rsidRPr="00DE26ED" w:rsidRDefault="001F118B" w:rsidP="001F118B">
            <w:pPr>
              <w:jc w:val="center"/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/>
                <w:bCs/>
              </w:rPr>
              <w:t>Анатомия на плода</w:t>
            </w:r>
          </w:p>
        </w:tc>
      </w:tr>
      <w:tr w:rsidR="008A5562" w:rsidRPr="00DE26ED" w14:paraId="5BD93524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F102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Глава</w:t>
            </w:r>
          </w:p>
        </w:tc>
        <w:sdt>
          <w:sdtPr>
            <w:rPr>
              <w:rStyle w:val="Strong"/>
            </w:rPr>
            <w:alias w:val="head1"/>
            <w:tag w:val="head1"/>
            <w:id w:val="-1222818314"/>
            <w:lock w:val="sdtLocked"/>
            <w:placeholder>
              <w:docPart w:val="A9DCFDA9F2464261A5C611D26C012637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A1D79C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7C23B3C6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88C22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Мозък</w:t>
            </w:r>
          </w:p>
        </w:tc>
        <w:sdt>
          <w:sdtPr>
            <w:rPr>
              <w:rStyle w:val="Strong"/>
            </w:rPr>
            <w:alias w:val="brain1"/>
            <w:tag w:val="brain1"/>
            <w:id w:val="1224486058"/>
            <w:lock w:val="sdtLocked"/>
            <w:placeholder>
              <w:docPart w:val="9027F4A8A9BE4B7BA9262E77C1980594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C84C26E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DE26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4DB246C5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4AD84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Лице</w:t>
            </w:r>
          </w:p>
        </w:tc>
        <w:sdt>
          <w:sdtPr>
            <w:rPr>
              <w:rStyle w:val="Strong"/>
            </w:rPr>
            <w:alias w:val="face1"/>
            <w:tag w:val="face"/>
            <w:id w:val="1735204103"/>
            <w:lock w:val="sdtLocked"/>
            <w:placeholder>
              <w:docPart w:val="70846B4BE8254EEEBA0D59885888A5E6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E715AB9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049317A7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1D78F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Шия/Кожа</w:t>
            </w:r>
          </w:p>
        </w:tc>
        <w:sdt>
          <w:sdtPr>
            <w:rPr>
              <w:rStyle w:val="Strong"/>
            </w:rPr>
            <w:alias w:val="neck1"/>
            <w:tag w:val="neck1"/>
            <w:id w:val="592521865"/>
            <w:lock w:val="sdtLocked"/>
            <w:placeholder>
              <w:docPart w:val="C9101B20B2AA462499353BE1A47259CB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C75EF8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051053CC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F270E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Гр. Стълб</w:t>
            </w:r>
          </w:p>
        </w:tc>
        <w:sdt>
          <w:sdtPr>
            <w:rPr>
              <w:rStyle w:val="Strong"/>
            </w:rPr>
            <w:alias w:val="gr_stalb1"/>
            <w:tag w:val="gr_stalb1"/>
            <w:id w:val="1886141854"/>
            <w:lock w:val="sdtLocked"/>
            <w:placeholder>
              <w:docPart w:val="6587F9F91F494D458B648134477846C9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89FF34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1DA82AE6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B6DC8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Гр. Кош</w:t>
            </w:r>
          </w:p>
        </w:tc>
        <w:sdt>
          <w:sdtPr>
            <w:rPr>
              <w:rStyle w:val="Strong"/>
            </w:rPr>
            <w:alias w:val="chest1"/>
            <w:tag w:val="chest1"/>
            <w:id w:val="493767778"/>
            <w:lock w:val="sdtLocked"/>
            <w:placeholder>
              <w:docPart w:val="58E991786CBD43799E975F2A60D37E69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A5F8618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14E5D261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28DC6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Сърце</w:t>
            </w:r>
          </w:p>
        </w:tc>
        <w:sdt>
          <w:sdtPr>
            <w:rPr>
              <w:rStyle w:val="Strong"/>
            </w:rPr>
            <w:alias w:val="heart1"/>
            <w:tag w:val="heart1"/>
            <w:id w:val="-1749872354"/>
            <w:lock w:val="sdtLocked"/>
            <w:placeholder>
              <w:docPart w:val="78130352B7EE438BBED06F3D069A92EC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685C510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632CFB86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4855D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Корем</w:t>
            </w:r>
          </w:p>
        </w:tc>
        <w:sdt>
          <w:sdtPr>
            <w:rPr>
              <w:rStyle w:val="Strong"/>
            </w:rPr>
            <w:alias w:val="belly1"/>
            <w:tag w:val="belly1"/>
            <w:id w:val="970024663"/>
            <w:lock w:val="sdtLocked"/>
            <w:placeholder>
              <w:docPart w:val="0ED705A2B6774BD4A6D054925EED3C7E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13D2E7B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796C5C1A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3186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Бъбреци</w:t>
            </w:r>
          </w:p>
        </w:tc>
        <w:sdt>
          <w:sdtPr>
            <w:rPr>
              <w:rStyle w:val="Strong"/>
            </w:rPr>
            <w:alias w:val="kidny1"/>
            <w:tag w:val="kidny1"/>
            <w:id w:val="-1711719553"/>
            <w:lock w:val="sdtLocked"/>
            <w:placeholder>
              <w:docPart w:val="6744B2929EF842D398D735B13C2F0C29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50AC676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32679D06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65D56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Крайници</w:t>
            </w:r>
          </w:p>
        </w:tc>
        <w:sdt>
          <w:sdtPr>
            <w:rPr>
              <w:rStyle w:val="Strong"/>
            </w:rPr>
            <w:alias w:val="legs1"/>
            <w:tag w:val="legs1"/>
            <w:id w:val="-774251683"/>
            <w:lock w:val="sdtLocked"/>
            <w:placeholder>
              <w:docPart w:val="EA9473C7542E42E5910CCCEE26627B59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E078AE0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A5562" w:rsidRPr="00DE26ED" w14:paraId="454DE43D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CD84" w14:textId="77777777" w:rsidR="008A5562" w:rsidRPr="00DE26ED" w:rsidRDefault="008A5562" w:rsidP="00FD5B5C">
            <w:pPr>
              <w:rPr>
                <w:rFonts w:eastAsia="MS Gothic"/>
                <w:bCs/>
              </w:rPr>
            </w:pPr>
            <w:r w:rsidRPr="00DE26ED">
              <w:rPr>
                <w:rFonts w:eastAsia="MS Gothic"/>
                <w:bCs/>
              </w:rPr>
              <w:t>Скелет</w:t>
            </w:r>
          </w:p>
        </w:tc>
        <w:sdt>
          <w:sdtPr>
            <w:rPr>
              <w:rStyle w:val="Strong"/>
            </w:rPr>
            <w:alias w:val="skeleton1"/>
            <w:tag w:val="skeleton1"/>
            <w:id w:val="-208813353"/>
            <w:lock w:val="sdtLocked"/>
            <w:placeholder>
              <w:docPart w:val="111DC4D5B7D44CF884C4F1419C21DFED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7237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F7C0EBB" w14:textId="77777777" w:rsidR="008A5562" w:rsidRPr="00DE26ED" w:rsidRDefault="008A5562" w:rsidP="00621AFC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D77E9" w:rsidRPr="00DE26ED" w14:paraId="3F0A244F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9DCDD" w14:textId="77777777" w:rsidR="004D77E9" w:rsidRPr="000039C3" w:rsidRDefault="004D77E9" w:rsidP="000039C3">
            <w:pPr>
              <w:rPr>
                <w:rFonts w:eastAsia="MS Gothic"/>
                <w:bCs/>
                <w:lang w:val="en-US"/>
              </w:rPr>
            </w:pPr>
            <w:r w:rsidRPr="000039C3">
              <w:rPr>
                <w:rFonts w:eastAsia="MS Gothic"/>
                <w:bCs/>
                <w:lang w:val="en-US"/>
              </w:rPr>
              <w:t>A.</w:t>
            </w:r>
            <w:r>
              <w:rPr>
                <w:rFonts w:eastAsia="MS Gothic"/>
                <w:bCs/>
                <w:lang w:val="en-US"/>
              </w:rPr>
              <w:t xml:space="preserve"> </w:t>
            </w:r>
            <w:r w:rsidRPr="000039C3">
              <w:rPr>
                <w:rFonts w:eastAsia="MS Gothic"/>
                <w:bCs/>
                <w:lang w:val="en-US"/>
              </w:rPr>
              <w:t>ut. Dex.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AE8EC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PI</w:t>
            </w:r>
          </w:p>
        </w:tc>
        <w:sdt>
          <w:sdtPr>
            <w:rPr>
              <w:rFonts w:eastAsia="MS Gothic"/>
              <w:bCs/>
            </w:rPr>
            <w:alias w:val="autdexpi"/>
            <w:tag w:val="autdexpi"/>
            <w:id w:val="349996847"/>
            <w:lock w:val="sdtLocked"/>
            <w:placeholder>
              <w:docPart w:val="6A16C99D0AB74ADEBE9E009F03C75F7F"/>
            </w:placeholder>
            <w:showingPlcHdr/>
          </w:sdtPr>
          <w:sdtEndPr/>
          <w:sdtContent>
            <w:tc>
              <w:tcPr>
                <w:tcW w:w="198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F266904" w14:textId="77777777" w:rsidR="004D77E9" w:rsidRPr="00DE26ED" w:rsidRDefault="004D77E9" w:rsidP="004D77E9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7C301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RI</w:t>
            </w:r>
          </w:p>
        </w:tc>
        <w:sdt>
          <w:sdtPr>
            <w:rPr>
              <w:rFonts w:eastAsia="MS Gothic"/>
              <w:bCs/>
            </w:rPr>
            <w:alias w:val="autdexri"/>
            <w:tag w:val="autdexri"/>
            <w:id w:val="-537819597"/>
            <w:lock w:val="sdtLocked"/>
            <w:placeholder>
              <w:docPart w:val="695FA29967374255B05AB5A7C72C5B0E"/>
            </w:placeholder>
            <w:showingPlcHdr/>
          </w:sdtPr>
          <w:sdtEndPr/>
          <w:sdtContent>
            <w:tc>
              <w:tcPr>
                <w:tcW w:w="38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20BD46" w14:textId="77777777" w:rsidR="004D77E9" w:rsidRPr="00DE26ED" w:rsidRDefault="004D77E9" w:rsidP="00621AFC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</w:tr>
      <w:tr w:rsidR="004D77E9" w:rsidRPr="00DE26ED" w14:paraId="144C25B7" w14:textId="77777777" w:rsidTr="002B1123">
        <w:tc>
          <w:tcPr>
            <w:tcW w:w="32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FCA89" w14:textId="77777777" w:rsidR="004D77E9" w:rsidRPr="000039C3" w:rsidRDefault="004D77E9" w:rsidP="000039C3">
            <w:pPr>
              <w:rPr>
                <w:rFonts w:eastAsia="MS Gothic"/>
                <w:bCs/>
                <w:lang w:val="en-US"/>
              </w:rPr>
            </w:pPr>
            <w:r w:rsidRPr="000039C3">
              <w:rPr>
                <w:rFonts w:eastAsia="MS Gothic"/>
                <w:bCs/>
                <w:lang w:val="en-US"/>
              </w:rPr>
              <w:t>A.</w:t>
            </w:r>
            <w:r>
              <w:rPr>
                <w:rFonts w:eastAsia="MS Gothic"/>
                <w:bCs/>
                <w:lang w:val="en-US"/>
              </w:rPr>
              <w:t xml:space="preserve"> </w:t>
            </w:r>
            <w:r w:rsidRPr="000039C3">
              <w:rPr>
                <w:rFonts w:eastAsia="MS Gothic"/>
                <w:bCs/>
                <w:lang w:val="en-US"/>
              </w:rPr>
              <w:t>ut. Sin.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9A975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PI</w:t>
            </w:r>
          </w:p>
        </w:tc>
        <w:sdt>
          <w:sdtPr>
            <w:rPr>
              <w:rFonts w:eastAsia="MS Gothic"/>
              <w:bCs/>
            </w:rPr>
            <w:alias w:val="autsinpi"/>
            <w:tag w:val="autsinpi"/>
            <w:id w:val="1162344713"/>
            <w:lock w:val="sdtLocked"/>
            <w:placeholder>
              <w:docPart w:val="9E974753C4E34D42B4593886FF222192"/>
            </w:placeholder>
            <w:showingPlcHdr/>
          </w:sdtPr>
          <w:sdtEndPr/>
          <w:sdtContent>
            <w:tc>
              <w:tcPr>
                <w:tcW w:w="198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8D6D67C" w14:textId="77777777" w:rsidR="004D77E9" w:rsidRPr="00DE26ED" w:rsidRDefault="004D77E9" w:rsidP="00621AFC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F0985" w14:textId="77777777" w:rsidR="004D77E9" w:rsidRPr="004D77E9" w:rsidRDefault="004D77E9" w:rsidP="004D77E9">
            <w:pPr>
              <w:jc w:val="center"/>
              <w:rPr>
                <w:rFonts w:eastAsia="MS Gothic"/>
                <w:bCs/>
                <w:lang w:val="en-US"/>
              </w:rPr>
            </w:pPr>
            <w:r>
              <w:rPr>
                <w:rFonts w:eastAsia="MS Gothic"/>
                <w:bCs/>
                <w:lang w:val="en-US"/>
              </w:rPr>
              <w:t>RI</w:t>
            </w:r>
          </w:p>
        </w:tc>
        <w:sdt>
          <w:sdtPr>
            <w:rPr>
              <w:rFonts w:eastAsia="MS Gothic"/>
              <w:bCs/>
            </w:rPr>
            <w:alias w:val="autsinri"/>
            <w:tag w:val="autsinri"/>
            <w:id w:val="1715073714"/>
            <w:lock w:val="sdtLocked"/>
            <w:placeholder>
              <w:docPart w:val="CDD3BCBE154847F6BF5EF056AD074713"/>
            </w:placeholder>
            <w:showingPlcHdr/>
          </w:sdtPr>
          <w:sdtEndPr/>
          <w:sdtContent>
            <w:tc>
              <w:tcPr>
                <w:tcW w:w="38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4D0F2E" w14:textId="77777777" w:rsidR="004D77E9" w:rsidRPr="00DE26ED" w:rsidRDefault="004D77E9" w:rsidP="00621AFC">
                <w:pPr>
                  <w:rPr>
                    <w:rFonts w:eastAsia="MS Gothic"/>
                    <w:bCs/>
                  </w:rPr>
                </w:pPr>
                <w:r>
                  <w:rPr>
                    <w:rStyle w:val="PlaceholderText"/>
                    <w:lang w:val="en-US"/>
                  </w:rPr>
                  <w:t>0.00</w:t>
                </w:r>
              </w:p>
            </w:tc>
          </w:sdtContent>
        </w:sdt>
      </w:tr>
      <w:tr w:rsidR="00FD5B5C" w:rsidRPr="00DE26ED" w14:paraId="2FFA32DB" w14:textId="77777777" w:rsidTr="00BD7B5D">
        <w:tc>
          <w:tcPr>
            <w:tcW w:w="1048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F9454" w14:textId="77777777" w:rsidR="00FD5B5C" w:rsidRPr="00DE26ED" w:rsidRDefault="00FD5B5C" w:rsidP="00FD5B5C">
            <w:pPr>
              <w:jc w:val="center"/>
              <w:rPr>
                <w:rFonts w:eastAsia="MS Gothic"/>
                <w:b/>
                <w:bCs/>
              </w:rPr>
            </w:pPr>
            <w:r w:rsidRPr="00DE26ED">
              <w:rPr>
                <w:rFonts w:eastAsia="MS Gothic"/>
                <w:b/>
                <w:bCs/>
              </w:rPr>
              <w:t>Коментар</w:t>
            </w:r>
          </w:p>
        </w:tc>
      </w:tr>
      <w:tr w:rsidR="00FD5B5C" w:rsidRPr="00DE26ED" w14:paraId="73539182" w14:textId="77777777" w:rsidTr="00BD7B5D">
        <w:sdt>
          <w:sdtPr>
            <w:rPr>
              <w:rStyle w:val="Strong"/>
            </w:rPr>
            <w:alias w:val="comments"/>
            <w:tag w:val="comments"/>
            <w:id w:val="807663650"/>
            <w:lock w:val="sdtLocked"/>
            <w:placeholder>
              <w:docPart w:val="26F3BA7799B04258A9C2E4B64B831018"/>
            </w:placeholder>
            <w:showingPlcHdr/>
          </w:sdtPr>
          <w:sdtEndPr>
            <w:rPr>
              <w:rStyle w:val="DefaultParagraphFont"/>
              <w:rFonts w:eastAsia="MS Gothic"/>
              <w:b w:val="0"/>
              <w:bCs w:val="0"/>
            </w:rPr>
          </w:sdtEndPr>
          <w:sdtContent>
            <w:tc>
              <w:tcPr>
                <w:tcW w:w="10485" w:type="dxa"/>
                <w:gridSpan w:val="1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C7DDB52" w14:textId="77777777" w:rsidR="00FD5B5C" w:rsidRPr="00DE26ED" w:rsidRDefault="00CB5973" w:rsidP="00CB5973">
                <w:pPr>
                  <w:rPr>
                    <w:rFonts w:eastAsia="MS Gothic"/>
                    <w:bCs/>
                  </w:rPr>
                </w:pPr>
                <w:r w:rsidRPr="004B63CB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8021552" w14:textId="77777777" w:rsidR="00AE5BA8" w:rsidRPr="00AE5BA8" w:rsidRDefault="00AE5BA8" w:rsidP="00AE5BA8">
      <w:pPr>
        <w:spacing w:after="0"/>
        <w:rPr>
          <w:rFonts w:eastAsia="MS Gothic"/>
          <w:sz w:val="18"/>
        </w:rPr>
      </w:pPr>
    </w:p>
    <w:p w14:paraId="32F8D69D" w14:textId="77777777" w:rsidR="00FD5B5C" w:rsidRPr="003607CD" w:rsidRDefault="00FD5B5C" w:rsidP="00AE5BA8">
      <w:pPr>
        <w:spacing w:after="0"/>
        <w:rPr>
          <w:rFonts w:eastAsia="MS Gothic"/>
        </w:rPr>
      </w:pPr>
      <w:r w:rsidRPr="00DE26ED">
        <w:rPr>
          <w:rFonts w:eastAsia="MS Gothic"/>
        </w:rPr>
        <w:t>Извършил изследването:</w:t>
      </w:r>
      <w:r w:rsidR="003607CD">
        <w:rPr>
          <w:rFonts w:eastAsia="MS Gothic"/>
          <w:lang w:val="en-US"/>
        </w:rPr>
        <w:t xml:space="preserve"> </w:t>
      </w:r>
      <w:r w:rsidR="003607CD" w:rsidRPr="003607CD">
        <w:rPr>
          <w:rFonts w:eastAsia="MS Gothic"/>
          <w:b/>
        </w:rPr>
        <w:t>д-р Арабаджикова</w:t>
      </w:r>
    </w:p>
    <w:sectPr w:rsidR="00FD5B5C" w:rsidRPr="003607CD" w:rsidSect="00BC57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9" w:right="720" w:bottom="709" w:left="720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79FD" w14:textId="77777777" w:rsidR="00A41158" w:rsidRDefault="00A41158" w:rsidP="00691480">
      <w:pPr>
        <w:spacing w:after="0" w:line="240" w:lineRule="auto"/>
      </w:pPr>
      <w:r>
        <w:separator/>
      </w:r>
    </w:p>
  </w:endnote>
  <w:endnote w:type="continuationSeparator" w:id="0">
    <w:p w14:paraId="7EC696CA" w14:textId="77777777" w:rsidR="00A41158" w:rsidRDefault="00A41158" w:rsidP="0069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BACF2" w14:textId="77777777" w:rsidR="00B85816" w:rsidRDefault="00B8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E59F9" w14:textId="77777777" w:rsidR="00B85816" w:rsidRDefault="00B85816" w:rsidP="00691480">
    <w:pPr>
      <w:pStyle w:val="Footer"/>
      <w:pBdr>
        <w:top w:val="single" w:sz="4" w:space="1" w:color="auto"/>
      </w:pBdr>
      <w:tabs>
        <w:tab w:val="clear" w:pos="4536"/>
        <w:tab w:val="clear" w:pos="9072"/>
        <w:tab w:val="center" w:pos="5529"/>
        <w:tab w:val="right" w:pos="10466"/>
      </w:tabs>
    </w:pPr>
    <w:r>
      <w:tab/>
    </w:r>
    <w:r w:rsidRPr="00ED6398">
      <w:rPr>
        <w:sz w:val="18"/>
      </w:rPr>
      <w:t>ул. Белмекен 2а, 0888 778747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283B" w14:textId="77777777" w:rsidR="00B85816" w:rsidRDefault="00B8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345B2" w14:textId="77777777" w:rsidR="00A41158" w:rsidRDefault="00A41158" w:rsidP="00691480">
      <w:pPr>
        <w:spacing w:after="0" w:line="240" w:lineRule="auto"/>
      </w:pPr>
      <w:r>
        <w:separator/>
      </w:r>
    </w:p>
  </w:footnote>
  <w:footnote w:type="continuationSeparator" w:id="0">
    <w:p w14:paraId="781E1419" w14:textId="77777777" w:rsidR="00A41158" w:rsidRDefault="00A41158" w:rsidP="00691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3558" w14:textId="77777777" w:rsidR="00B85816" w:rsidRDefault="00B8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F826" w14:textId="77777777" w:rsidR="00B85816" w:rsidRPr="00ED6398" w:rsidRDefault="00B85816" w:rsidP="00691480">
    <w:pPr>
      <w:pStyle w:val="Header"/>
      <w:pBdr>
        <w:bottom w:val="single" w:sz="4" w:space="1" w:color="auto"/>
      </w:pBdr>
      <w:tabs>
        <w:tab w:val="clear" w:pos="4536"/>
        <w:tab w:val="clear" w:pos="9072"/>
        <w:tab w:val="center" w:pos="5387"/>
        <w:tab w:val="right" w:pos="10466"/>
      </w:tabs>
      <w:rPr>
        <w:sz w:val="18"/>
      </w:rPr>
    </w:pPr>
    <w:r w:rsidRPr="00ED6398">
      <w:rPr>
        <w:sz w:val="18"/>
      </w:rPr>
      <w:t>АС</w:t>
    </w:r>
    <w:r>
      <w:rPr>
        <w:sz w:val="18"/>
      </w:rPr>
      <w:t>И</w:t>
    </w:r>
    <w:r w:rsidRPr="00ED6398">
      <w:rPr>
        <w:sz w:val="18"/>
      </w:rPr>
      <w:t xml:space="preserve">МП ИП СМП АГ </w:t>
    </w:r>
    <w:r w:rsidRPr="00ED6398">
      <w:rPr>
        <w:sz w:val="18"/>
        <w:lang w:val="en-US"/>
      </w:rPr>
      <w:t>“</w:t>
    </w:r>
    <w:r w:rsidRPr="00ED6398">
      <w:rPr>
        <w:sz w:val="18"/>
      </w:rPr>
      <w:t>Д-р Арабаджикова</w:t>
    </w:r>
    <w:r w:rsidRPr="00ED6398">
      <w:rPr>
        <w:sz w:val="18"/>
        <w:lang w:val="en-US"/>
      </w:rPr>
      <w:t>”</w:t>
    </w:r>
    <w:r w:rsidRPr="00ED6398">
      <w:rPr>
        <w:sz w:val="18"/>
        <w:lang w:val="en-US"/>
      </w:rPr>
      <w:tab/>
    </w:r>
    <w:r w:rsidRPr="00ED6398">
      <w:rPr>
        <w:sz w:val="18"/>
        <w:lang w:val="en-US"/>
      </w:rPr>
      <w:tab/>
    </w:r>
    <w:r w:rsidRPr="00ED6398">
      <w:rPr>
        <w:sz w:val="18"/>
      </w:rPr>
      <w:t xml:space="preserve">стр. </w:t>
    </w:r>
    <w:r w:rsidRPr="00ED6398">
      <w:rPr>
        <w:sz w:val="18"/>
        <w:lang w:val="en-US"/>
      </w:rPr>
      <w:fldChar w:fldCharType="begin"/>
    </w:r>
    <w:r w:rsidRPr="00ED6398">
      <w:rPr>
        <w:sz w:val="18"/>
        <w:lang w:val="en-US"/>
      </w:rPr>
      <w:instrText xml:space="preserve"> PAGE   \* MERGEFORMAT </w:instrText>
    </w:r>
    <w:r w:rsidRPr="00ED6398">
      <w:rPr>
        <w:sz w:val="18"/>
        <w:lang w:val="en-US"/>
      </w:rPr>
      <w:fldChar w:fldCharType="separate"/>
    </w:r>
    <w:r w:rsidR="007B4988">
      <w:rPr>
        <w:noProof/>
        <w:sz w:val="18"/>
        <w:lang w:val="en-US"/>
      </w:rPr>
      <w:t>1</w:t>
    </w:r>
    <w:r w:rsidRPr="00ED6398">
      <w:rPr>
        <w:sz w:val="18"/>
        <w:lang w:val="en-US"/>
      </w:rPr>
      <w:fldChar w:fldCharType="end"/>
    </w:r>
    <w:r w:rsidRPr="00ED6398">
      <w:rPr>
        <w:sz w:val="18"/>
      </w:rPr>
      <w:t>/</w:t>
    </w:r>
    <w:r w:rsidRPr="00ED6398">
      <w:rPr>
        <w:sz w:val="18"/>
      </w:rPr>
      <w:fldChar w:fldCharType="begin"/>
    </w:r>
    <w:r w:rsidRPr="00ED6398">
      <w:rPr>
        <w:sz w:val="18"/>
      </w:rPr>
      <w:instrText xml:space="preserve"> NUMPAGES   \* MERGEFORMAT </w:instrText>
    </w:r>
    <w:r w:rsidRPr="00ED6398">
      <w:rPr>
        <w:sz w:val="18"/>
      </w:rPr>
      <w:fldChar w:fldCharType="separate"/>
    </w:r>
    <w:r w:rsidR="007B4988">
      <w:rPr>
        <w:noProof/>
        <w:sz w:val="18"/>
      </w:rPr>
      <w:t>1</w:t>
    </w:r>
    <w:r w:rsidRPr="00ED6398">
      <w:rPr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F6CD" w14:textId="77777777" w:rsidR="00B85816" w:rsidRDefault="00B8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E08CC"/>
    <w:multiLevelType w:val="hybridMultilevel"/>
    <w:tmpl w:val="B71055C2"/>
    <w:lvl w:ilvl="0" w:tplc="040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15B95"/>
    <w:multiLevelType w:val="hybridMultilevel"/>
    <w:tmpl w:val="E2A0AEF4"/>
    <w:lvl w:ilvl="0" w:tplc="040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B37BB"/>
    <w:multiLevelType w:val="hybridMultilevel"/>
    <w:tmpl w:val="C53E878C"/>
    <w:lvl w:ilvl="0" w:tplc="040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03FBC"/>
    <w:multiLevelType w:val="hybridMultilevel"/>
    <w:tmpl w:val="51F2321C"/>
    <w:lvl w:ilvl="0" w:tplc="040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412484">
    <w:abstractNumId w:val="0"/>
  </w:num>
  <w:num w:numId="2" w16cid:durableId="1334723973">
    <w:abstractNumId w:val="3"/>
  </w:num>
  <w:num w:numId="3" w16cid:durableId="1460298510">
    <w:abstractNumId w:val="2"/>
  </w:num>
  <w:num w:numId="4" w16cid:durableId="1805586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ttachedTemplate r:id="rId1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47"/>
    <w:rsid w:val="000039C3"/>
    <w:rsid w:val="0001233A"/>
    <w:rsid w:val="000129BC"/>
    <w:rsid w:val="0001416E"/>
    <w:rsid w:val="00025C94"/>
    <w:rsid w:val="00026D2C"/>
    <w:rsid w:val="00030B53"/>
    <w:rsid w:val="000659F4"/>
    <w:rsid w:val="00071429"/>
    <w:rsid w:val="000B13F7"/>
    <w:rsid w:val="001143B5"/>
    <w:rsid w:val="00136477"/>
    <w:rsid w:val="00144F00"/>
    <w:rsid w:val="001611E4"/>
    <w:rsid w:val="00181FB8"/>
    <w:rsid w:val="00182556"/>
    <w:rsid w:val="001870FB"/>
    <w:rsid w:val="001A2D30"/>
    <w:rsid w:val="001C43F3"/>
    <w:rsid w:val="001D7639"/>
    <w:rsid w:val="001F118B"/>
    <w:rsid w:val="001F6D8A"/>
    <w:rsid w:val="00202E0F"/>
    <w:rsid w:val="00203E16"/>
    <w:rsid w:val="00211C39"/>
    <w:rsid w:val="0024387E"/>
    <w:rsid w:val="002463E6"/>
    <w:rsid w:val="002661A9"/>
    <w:rsid w:val="00292642"/>
    <w:rsid w:val="002A127A"/>
    <w:rsid w:val="002B1123"/>
    <w:rsid w:val="002B1847"/>
    <w:rsid w:val="002F70F7"/>
    <w:rsid w:val="00322519"/>
    <w:rsid w:val="0032766D"/>
    <w:rsid w:val="00332D1E"/>
    <w:rsid w:val="00354DE2"/>
    <w:rsid w:val="003607CD"/>
    <w:rsid w:val="003638E7"/>
    <w:rsid w:val="00365B99"/>
    <w:rsid w:val="0037252C"/>
    <w:rsid w:val="00374A16"/>
    <w:rsid w:val="003D286F"/>
    <w:rsid w:val="003E4680"/>
    <w:rsid w:val="00400F73"/>
    <w:rsid w:val="00406C1E"/>
    <w:rsid w:val="00425407"/>
    <w:rsid w:val="0043495C"/>
    <w:rsid w:val="00445E86"/>
    <w:rsid w:val="004613C8"/>
    <w:rsid w:val="004630F8"/>
    <w:rsid w:val="004940E8"/>
    <w:rsid w:val="004A0FE8"/>
    <w:rsid w:val="004A7329"/>
    <w:rsid w:val="004C7147"/>
    <w:rsid w:val="004D14E0"/>
    <w:rsid w:val="004D77E9"/>
    <w:rsid w:val="004E5007"/>
    <w:rsid w:val="004F4C94"/>
    <w:rsid w:val="00500140"/>
    <w:rsid w:val="0050748F"/>
    <w:rsid w:val="00541A5B"/>
    <w:rsid w:val="005448FC"/>
    <w:rsid w:val="005502D4"/>
    <w:rsid w:val="00551326"/>
    <w:rsid w:val="00594301"/>
    <w:rsid w:val="005A475A"/>
    <w:rsid w:val="005A5DBA"/>
    <w:rsid w:val="005A5E52"/>
    <w:rsid w:val="005B4387"/>
    <w:rsid w:val="005B6A74"/>
    <w:rsid w:val="005B6F53"/>
    <w:rsid w:val="005C58A7"/>
    <w:rsid w:val="005D7CEF"/>
    <w:rsid w:val="00621467"/>
    <w:rsid w:val="00621AFC"/>
    <w:rsid w:val="00624178"/>
    <w:rsid w:val="006400DE"/>
    <w:rsid w:val="00691480"/>
    <w:rsid w:val="0069621A"/>
    <w:rsid w:val="006B4E6F"/>
    <w:rsid w:val="006F1249"/>
    <w:rsid w:val="00702945"/>
    <w:rsid w:val="00716384"/>
    <w:rsid w:val="0076112A"/>
    <w:rsid w:val="00762C97"/>
    <w:rsid w:val="007A2780"/>
    <w:rsid w:val="007A734B"/>
    <w:rsid w:val="007B3604"/>
    <w:rsid w:val="007B4988"/>
    <w:rsid w:val="007C616B"/>
    <w:rsid w:val="007F08A8"/>
    <w:rsid w:val="008045CF"/>
    <w:rsid w:val="00810911"/>
    <w:rsid w:val="00825BE9"/>
    <w:rsid w:val="0084511C"/>
    <w:rsid w:val="00871D57"/>
    <w:rsid w:val="00882053"/>
    <w:rsid w:val="0088644F"/>
    <w:rsid w:val="008A3A5F"/>
    <w:rsid w:val="008A5562"/>
    <w:rsid w:val="008A75B3"/>
    <w:rsid w:val="008C5EF8"/>
    <w:rsid w:val="009146B8"/>
    <w:rsid w:val="009479C0"/>
    <w:rsid w:val="00955F1A"/>
    <w:rsid w:val="00970BFF"/>
    <w:rsid w:val="0097486A"/>
    <w:rsid w:val="00982C2D"/>
    <w:rsid w:val="00996132"/>
    <w:rsid w:val="00997BE2"/>
    <w:rsid w:val="009A0D4C"/>
    <w:rsid w:val="009B35EE"/>
    <w:rsid w:val="009C5081"/>
    <w:rsid w:val="009E1931"/>
    <w:rsid w:val="00A20DDB"/>
    <w:rsid w:val="00A2452F"/>
    <w:rsid w:val="00A41158"/>
    <w:rsid w:val="00A43216"/>
    <w:rsid w:val="00A46E46"/>
    <w:rsid w:val="00A542D7"/>
    <w:rsid w:val="00A668FE"/>
    <w:rsid w:val="00A75C9D"/>
    <w:rsid w:val="00A83218"/>
    <w:rsid w:val="00A90CA2"/>
    <w:rsid w:val="00AE2594"/>
    <w:rsid w:val="00AE5265"/>
    <w:rsid w:val="00AE5BA8"/>
    <w:rsid w:val="00AF7A15"/>
    <w:rsid w:val="00B01CDA"/>
    <w:rsid w:val="00B16D16"/>
    <w:rsid w:val="00B2544A"/>
    <w:rsid w:val="00B84197"/>
    <w:rsid w:val="00B85816"/>
    <w:rsid w:val="00BA3703"/>
    <w:rsid w:val="00BC57C7"/>
    <w:rsid w:val="00BD3079"/>
    <w:rsid w:val="00BD7B5D"/>
    <w:rsid w:val="00BE5083"/>
    <w:rsid w:val="00BF52EC"/>
    <w:rsid w:val="00C10A64"/>
    <w:rsid w:val="00C172F6"/>
    <w:rsid w:val="00C17E12"/>
    <w:rsid w:val="00C229C9"/>
    <w:rsid w:val="00C263D8"/>
    <w:rsid w:val="00C31187"/>
    <w:rsid w:val="00C433C3"/>
    <w:rsid w:val="00C61BF4"/>
    <w:rsid w:val="00C827F3"/>
    <w:rsid w:val="00C97D47"/>
    <w:rsid w:val="00CB5973"/>
    <w:rsid w:val="00CE31A2"/>
    <w:rsid w:val="00CF5952"/>
    <w:rsid w:val="00D06854"/>
    <w:rsid w:val="00D108C7"/>
    <w:rsid w:val="00D15445"/>
    <w:rsid w:val="00D25FEF"/>
    <w:rsid w:val="00D40A44"/>
    <w:rsid w:val="00D62EC1"/>
    <w:rsid w:val="00D64A8A"/>
    <w:rsid w:val="00D83B97"/>
    <w:rsid w:val="00D96842"/>
    <w:rsid w:val="00DB1DA0"/>
    <w:rsid w:val="00DE26ED"/>
    <w:rsid w:val="00E1406D"/>
    <w:rsid w:val="00E305C7"/>
    <w:rsid w:val="00E42482"/>
    <w:rsid w:val="00E46347"/>
    <w:rsid w:val="00E51464"/>
    <w:rsid w:val="00E653E5"/>
    <w:rsid w:val="00E65EF4"/>
    <w:rsid w:val="00E9650C"/>
    <w:rsid w:val="00EA7B9F"/>
    <w:rsid w:val="00EB4B72"/>
    <w:rsid w:val="00ED5428"/>
    <w:rsid w:val="00ED6398"/>
    <w:rsid w:val="00F21FED"/>
    <w:rsid w:val="00F462CB"/>
    <w:rsid w:val="00F51C56"/>
    <w:rsid w:val="00F627DA"/>
    <w:rsid w:val="00FB2628"/>
    <w:rsid w:val="00FD5331"/>
    <w:rsid w:val="00FD5B5C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4AEF2A0"/>
  <w15:chartTrackingRefBased/>
  <w15:docId w15:val="{0962E4EC-7525-4788-B17B-E408347B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14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480"/>
  </w:style>
  <w:style w:type="paragraph" w:styleId="Footer">
    <w:name w:val="footer"/>
    <w:basedOn w:val="Normal"/>
    <w:link w:val="FooterChar"/>
    <w:uiPriority w:val="99"/>
    <w:unhideWhenUsed/>
    <w:rsid w:val="006914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480"/>
  </w:style>
  <w:style w:type="character" w:styleId="PlaceholderText">
    <w:name w:val="Placeholder Text"/>
    <w:basedOn w:val="DefaultParagraphFont"/>
    <w:uiPriority w:val="99"/>
    <w:semiHidden/>
    <w:rsid w:val="00406C1E"/>
    <w:rPr>
      <w:color w:val="808080"/>
    </w:rPr>
  </w:style>
  <w:style w:type="character" w:styleId="Strong">
    <w:name w:val="Strong"/>
    <w:basedOn w:val="DefaultParagraphFont"/>
    <w:uiPriority w:val="22"/>
    <w:qFormat/>
    <w:rsid w:val="008A3A5F"/>
    <w:rPr>
      <w:b/>
      <w:bCs/>
    </w:rPr>
  </w:style>
  <w:style w:type="table" w:styleId="TableGrid">
    <w:name w:val="Table Grid"/>
    <w:basedOn w:val="TableNormal"/>
    <w:uiPriority w:val="39"/>
    <w:rsid w:val="00D1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3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inBelyanov\Downloads\&#1059;&#1047;&#1055;&#1058;%20(2)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211A7E22594615839CCD058B6D6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6E702-8A57-4C76-AF19-B4DD7DB35D62}"/>
      </w:docPartPr>
      <w:docPartBody>
        <w:p w:rsidR="000F4755" w:rsidRDefault="000F4755">
          <w:pPr>
            <w:pStyle w:val="80211A7E22594615839CCD058B6D6142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689434CDAE44A3B4A806320BF02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3AA76-7699-4E27-872F-C6F83651FC78}"/>
      </w:docPartPr>
      <w:docPartBody>
        <w:p w:rsidR="000F4755" w:rsidRDefault="000F4755">
          <w:pPr>
            <w:pStyle w:val="06689434CDAE44A3B4A806320BF023FC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111375DD845A458F8A91E8F0CED148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4FA3B-9AD7-4422-AF05-CFAE715BABF2}"/>
      </w:docPartPr>
      <w:docPartBody>
        <w:p w:rsidR="000F4755" w:rsidRDefault="000F4755">
          <w:pPr>
            <w:pStyle w:val="111375DD845A458F8A91E8F0CED148D4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9C02B2987848EA937EF80628F9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F98E2-6170-4747-910D-203CEC31FAAF}"/>
      </w:docPartPr>
      <w:docPartBody>
        <w:p w:rsidR="000F4755" w:rsidRDefault="000F4755">
          <w:pPr>
            <w:pStyle w:val="C29C02B2987848EA937EF80628F988EB"/>
          </w:pPr>
          <w:r w:rsidRPr="00DE26ED">
            <w:rPr>
              <w:rStyle w:val="PlaceholderText"/>
            </w:rPr>
            <w:t>00/00/0000</w:t>
          </w:r>
        </w:p>
      </w:docPartBody>
    </w:docPart>
    <w:docPart>
      <w:docPartPr>
        <w:name w:val="B0822F82D5A243D5B77FC49265DCA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D8E9E-B14C-4BC8-882B-58A4807F03CB}"/>
      </w:docPartPr>
      <w:docPartBody>
        <w:p w:rsidR="000F4755" w:rsidRDefault="000F4755">
          <w:pPr>
            <w:pStyle w:val="B0822F82D5A243D5B77FC49265DCA377"/>
          </w:pPr>
          <w:r w:rsidRPr="00DE26ED">
            <w:rPr>
              <w:rStyle w:val="PlaceholderText"/>
              <w:bCs/>
            </w:rPr>
            <w:t>00/00/00</w:t>
          </w:r>
          <w:r w:rsidRPr="00DE26ED">
            <w:rPr>
              <w:rStyle w:val="PlaceholderText"/>
              <w:bCs/>
            </w:rPr>
            <w:t>0</w:t>
          </w:r>
          <w:r w:rsidRPr="00DE26ED">
            <w:rPr>
              <w:rStyle w:val="PlaceholderText"/>
              <w:bCs/>
            </w:rPr>
            <w:t>0</w:t>
          </w:r>
        </w:p>
      </w:docPartBody>
    </w:docPart>
    <w:docPart>
      <w:docPartPr>
        <w:name w:val="FB4F084CD29D42A98CAC490C8ADE8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9E778B-FDDF-46EC-8971-1CF1BE4CD516}"/>
      </w:docPartPr>
      <w:docPartBody>
        <w:p w:rsidR="000F4755" w:rsidRDefault="000F4755">
          <w:pPr>
            <w:pStyle w:val="FB4F084CD29D42A98CAC490C8ADE8042"/>
          </w:pPr>
          <w:r>
            <w:rPr>
              <w:rStyle w:val="PlaceholderText"/>
            </w:rPr>
            <w:t>00</w:t>
          </w:r>
        </w:p>
      </w:docPartBody>
    </w:docPart>
    <w:docPart>
      <w:docPartPr>
        <w:name w:val="7ADFB6B42BE44B6BAAE48F7081134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7E44F-6EFF-4042-A362-52A311157EDE}"/>
      </w:docPartPr>
      <w:docPartBody>
        <w:p w:rsidR="000F4755" w:rsidRDefault="000F4755">
          <w:pPr>
            <w:pStyle w:val="7ADFB6B42BE44B6BAAE48F70811340C7"/>
          </w:pPr>
          <w:r>
            <w:rPr>
              <w:rStyle w:val="PlaceholderText"/>
            </w:rPr>
            <w:t>0</w:t>
          </w:r>
        </w:p>
      </w:docPartBody>
    </w:docPart>
    <w:docPart>
      <w:docPartPr>
        <w:name w:val="2CF5C9CFE3B94B968736A46E14A3D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CA94A-F0ED-4EE8-82B3-4C09613824BD}"/>
      </w:docPartPr>
      <w:docPartBody>
        <w:p w:rsidR="000F4755" w:rsidRDefault="000F4755">
          <w:pPr>
            <w:pStyle w:val="2CF5C9CFE3B94B968736A46E14A3D711"/>
          </w:pPr>
          <w:r>
            <w:rPr>
              <w:rStyle w:val="PlaceholderText"/>
            </w:rPr>
            <w:t>00/00/0000</w:t>
          </w:r>
        </w:p>
      </w:docPartBody>
    </w:docPart>
    <w:docPart>
      <w:docPartPr>
        <w:name w:val="3725B3BAF5B244658EE26A9EA05E79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28E1E-75D7-4F03-9421-998C5A888E35}"/>
      </w:docPartPr>
      <w:docPartBody>
        <w:p w:rsidR="000F4755" w:rsidRDefault="000F4755">
          <w:pPr>
            <w:pStyle w:val="3725B3BAF5B244658EE26A9EA05E79E7"/>
          </w:pPr>
          <w:r>
            <w:rPr>
              <w:rStyle w:val="PlaceholderText"/>
            </w:rPr>
            <w:t>00/00/0000</w:t>
          </w:r>
        </w:p>
      </w:docPartBody>
    </w:docPart>
    <w:docPart>
      <w:docPartPr>
        <w:name w:val="7DCA24477143443395AC47A5262A4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01F30-B418-41EF-8CDD-DEB755F97479}"/>
      </w:docPartPr>
      <w:docPartBody>
        <w:p w:rsidR="000F4755" w:rsidRDefault="000F4755">
          <w:pPr>
            <w:pStyle w:val="7DCA24477143443395AC47A5262A463C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02027CB5644219A1487D1AC4E05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610F8-ECC6-4CD8-8B45-DDA3AAFECAAF}"/>
      </w:docPartPr>
      <w:docPartBody>
        <w:p w:rsidR="000F4755" w:rsidRDefault="000F4755">
          <w:pPr>
            <w:pStyle w:val="DF02027CB5644219A1487D1AC4E0556B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16168AEA8D4B7BBA0113A4692AE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30753-5ADC-4497-96B7-B3A6EEFF9AA0}"/>
      </w:docPartPr>
      <w:docPartBody>
        <w:p w:rsidR="000F4755" w:rsidRDefault="000F4755">
          <w:pPr>
            <w:pStyle w:val="3916168AEA8D4B7BBA0113A4692AEF58"/>
          </w:pPr>
          <w:r w:rsidRPr="00DE26ED">
            <w:rPr>
              <w:rStyle w:val="PlaceholderText"/>
            </w:rPr>
            <w:t>000</w:t>
          </w:r>
        </w:p>
      </w:docPartBody>
    </w:docPart>
    <w:docPart>
      <w:docPartPr>
        <w:name w:val="A5653E8E6AE54E0E876CF126516D8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E8903-A871-421F-B597-98E336F2DC55}"/>
      </w:docPartPr>
      <w:docPartBody>
        <w:p w:rsidR="000F4755" w:rsidRDefault="000F4755">
          <w:pPr>
            <w:pStyle w:val="A5653E8E6AE54E0E876CF126516D8068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1E5F79918A41B9AB4EFC9B02A20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30E30-0571-4905-98F9-9273482E9873}"/>
      </w:docPartPr>
      <w:docPartBody>
        <w:p w:rsidR="000F4755" w:rsidRDefault="000F4755">
          <w:pPr>
            <w:pStyle w:val="C21E5F79918A41B9AB4EFC9B02A201A5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BB189DD137B84CC9BA6241236738C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E8759-BC46-4246-BF27-999EF5D09F74}"/>
      </w:docPartPr>
      <w:docPartBody>
        <w:p w:rsidR="000F4755" w:rsidRDefault="000F4755">
          <w:pPr>
            <w:pStyle w:val="BB189DD137B84CC9BA6241236738C693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A67935222C1A4601B082F2BC3FB14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3784D-F0CA-42B4-95BC-3FC6C4989196}"/>
      </w:docPartPr>
      <w:docPartBody>
        <w:p w:rsidR="000F4755" w:rsidRDefault="000F4755">
          <w:pPr>
            <w:pStyle w:val="A67935222C1A4601B082F2BC3FB141AB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0FFC4D68760B40B6AD34550A3E81C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B92D15-1621-4EFE-B690-B8B71F3902F0}"/>
      </w:docPartPr>
      <w:docPartBody>
        <w:p w:rsidR="000F4755" w:rsidRDefault="000F4755">
          <w:pPr>
            <w:pStyle w:val="0FFC4D68760B40B6AD34550A3E81CF21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2A8A19D802E0403F990E4E60444920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BDAEF-A133-4181-8A1A-63BEDF9C003D}"/>
      </w:docPartPr>
      <w:docPartBody>
        <w:p w:rsidR="000F4755" w:rsidRDefault="000F4755">
          <w:pPr>
            <w:pStyle w:val="2A8A19D802E0403F990E4E604449205A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429CBE809E2A4CE4B57CEF878EA9B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16044-1D93-4D71-8689-9F71F9A89DBF}"/>
      </w:docPartPr>
      <w:docPartBody>
        <w:p w:rsidR="000F4755" w:rsidRDefault="000F4755">
          <w:pPr>
            <w:pStyle w:val="429CBE809E2A4CE4B57CEF878EA9BB31"/>
          </w:pPr>
          <w:r w:rsidRPr="00DE26ED">
            <w:rPr>
              <w:rStyle w:val="PlaceholderText"/>
            </w:rPr>
            <w:t>00</w:t>
          </w:r>
        </w:p>
      </w:docPartBody>
    </w:docPart>
    <w:docPart>
      <w:docPartPr>
        <w:name w:val="1E615D7F51784C8C8975FA13AC32C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9657E-8B40-4AE6-95ED-09527D57DEE9}"/>
      </w:docPartPr>
      <w:docPartBody>
        <w:p w:rsidR="000F4755" w:rsidRDefault="000F4755">
          <w:pPr>
            <w:pStyle w:val="1E615D7F51784C8C8975FA13AC32C76C"/>
          </w:pPr>
          <w:r>
            <w:rPr>
              <w:rStyle w:val="PlaceholderText"/>
            </w:rPr>
            <w:t>Да/Не</w:t>
          </w:r>
        </w:p>
      </w:docPartBody>
    </w:docPart>
    <w:docPart>
      <w:docPartPr>
        <w:name w:val="653D869DAFE14CA2A4F7DA9892D8F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CECC7-FFD8-40F5-88D2-4707292A43B3}"/>
      </w:docPartPr>
      <w:docPartBody>
        <w:p w:rsidR="000F4755" w:rsidRDefault="000F4755">
          <w:pPr>
            <w:pStyle w:val="653D869DAFE14CA2A4F7DA9892D8F93A"/>
          </w:pPr>
          <w:r>
            <w:rPr>
              <w:rStyle w:val="PlaceholderText"/>
            </w:rPr>
            <w:t>Да/Не</w:t>
          </w:r>
        </w:p>
      </w:docPartBody>
    </w:docPart>
    <w:docPart>
      <w:docPartPr>
        <w:name w:val="DB1574ECE00D4E508F0735CD87CFE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F6ED8-9FE9-49A2-8DF6-FF119516345B}"/>
      </w:docPartPr>
      <w:docPartBody>
        <w:p w:rsidR="000F4755" w:rsidRDefault="000F4755">
          <w:pPr>
            <w:pStyle w:val="DB1574ECE00D4E508F0735CD87CFE183"/>
          </w:pPr>
          <w:r>
            <w:rPr>
              <w:rStyle w:val="PlaceholderText"/>
            </w:rPr>
            <w:t>Да/Не</w:t>
          </w:r>
        </w:p>
      </w:docPartBody>
    </w:docPart>
    <w:docPart>
      <w:docPartPr>
        <w:name w:val="16CEDFD3489D4ECC9D15513C14A34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CE24F-385C-4653-AD56-38964DBB661D}"/>
      </w:docPartPr>
      <w:docPartBody>
        <w:p w:rsidR="000F4755" w:rsidRDefault="000F4755">
          <w:pPr>
            <w:pStyle w:val="16CEDFD3489D4ECC9D15513C14A348AE"/>
          </w:pPr>
          <w:r>
            <w:rPr>
              <w:rStyle w:val="PlaceholderText"/>
            </w:rPr>
            <w:t>Да/Не</w:t>
          </w:r>
        </w:p>
      </w:docPartBody>
    </w:docPart>
    <w:docPart>
      <w:docPartPr>
        <w:name w:val="279AF7DB6E35494896BDDF27FF398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D8CB-9E10-4330-9FC9-106C2A851176}"/>
      </w:docPartPr>
      <w:docPartBody>
        <w:p w:rsidR="000F4755" w:rsidRDefault="000F4755">
          <w:pPr>
            <w:pStyle w:val="279AF7DB6E35494896BDDF27FF39814D"/>
          </w:pPr>
          <w:r>
            <w:rPr>
              <w:rStyle w:val="PlaceholderText"/>
            </w:rPr>
            <w:t>Да/Не</w:t>
          </w:r>
        </w:p>
      </w:docPartBody>
    </w:docPart>
    <w:docPart>
      <w:docPartPr>
        <w:name w:val="CC5A1E38174B48A1AE1E480E23181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E0767-33D9-4DA1-9DF8-3BF9EF483D64}"/>
      </w:docPartPr>
      <w:docPartBody>
        <w:p w:rsidR="000F4755" w:rsidRDefault="000F4755">
          <w:pPr>
            <w:pStyle w:val="CC5A1E38174B48A1AE1E480E23181E18"/>
          </w:pPr>
          <w:r>
            <w:rPr>
              <w:rStyle w:val="PlaceholderText"/>
            </w:rPr>
            <w:t>Да/Не</w:t>
          </w:r>
        </w:p>
      </w:docPartBody>
    </w:docPart>
    <w:docPart>
      <w:docPartPr>
        <w:name w:val="42A83A248C86427396511444EBA66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9B5C6-49B8-4920-A3A9-E3C8B49650BD}"/>
      </w:docPartPr>
      <w:docPartBody>
        <w:p w:rsidR="000F4755" w:rsidRDefault="000F4755">
          <w:pPr>
            <w:pStyle w:val="42A83A248C86427396511444EBA6608D"/>
          </w:pPr>
          <w:r>
            <w:rPr>
              <w:rStyle w:val="PlaceholderText"/>
            </w:rPr>
            <w:t>Да/Не</w:t>
          </w:r>
        </w:p>
      </w:docPartBody>
    </w:docPart>
    <w:docPart>
      <w:docPartPr>
        <w:name w:val="01168B71217945838CEC19877500B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7A863-F88F-4799-B55B-166933D699F6}"/>
      </w:docPartPr>
      <w:docPartBody>
        <w:p w:rsidR="000F4755" w:rsidRDefault="000F4755">
          <w:pPr>
            <w:pStyle w:val="01168B71217945838CEC19877500B9FB"/>
          </w:pPr>
          <w:r>
            <w:rPr>
              <w:rStyle w:val="PlaceholderText"/>
            </w:rPr>
            <w:t>Да/Не</w:t>
          </w:r>
        </w:p>
      </w:docPartBody>
    </w:docPart>
    <w:docPart>
      <w:docPartPr>
        <w:name w:val="EB13C3B2E5B14CB0AE77503AF01D0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1C279-1AA4-4235-A4D9-6DC896D959C7}"/>
      </w:docPartPr>
      <w:docPartBody>
        <w:p w:rsidR="000F4755" w:rsidRDefault="000F4755">
          <w:pPr>
            <w:pStyle w:val="EB13C3B2E5B14CB0AE77503AF01D0ADE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7C26F4F0342EAA6F20C14F26CD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167D7-6224-4052-889A-604132181C2F}"/>
      </w:docPartPr>
      <w:docPartBody>
        <w:p w:rsidR="000F4755" w:rsidRDefault="000F4755">
          <w:pPr>
            <w:pStyle w:val="3F07C26F4F0342EAA6F20C14F26CD361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DCFDA9F2464261A5C611D26C012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5E0FD-3307-47F7-A31F-2E0458B68C9A}"/>
      </w:docPartPr>
      <w:docPartBody>
        <w:p w:rsidR="000F4755" w:rsidRDefault="000F4755">
          <w:pPr>
            <w:pStyle w:val="A9DCFDA9F2464261A5C611D26C012637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27F4A8A9BE4B7BA9262E77C1980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1E844-C3E7-4FE3-B77B-7F70595F07FA}"/>
      </w:docPartPr>
      <w:docPartBody>
        <w:p w:rsidR="000F4755" w:rsidRDefault="000F4755">
          <w:pPr>
            <w:pStyle w:val="9027F4A8A9BE4B7BA9262E77C1980594"/>
          </w:pPr>
          <w:r w:rsidRPr="00DE26E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846B4BE8254EEEBA0D59885888A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B74AF-E2F1-42AB-B925-1BA18A28474E}"/>
      </w:docPartPr>
      <w:docPartBody>
        <w:p w:rsidR="000F4755" w:rsidRDefault="000F4755">
          <w:pPr>
            <w:pStyle w:val="70846B4BE8254EEEBA0D59885888A5E6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101B20B2AA462499353BE1A4725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8A089-F839-4E39-BFD8-221FCC0EF95F}"/>
      </w:docPartPr>
      <w:docPartBody>
        <w:p w:rsidR="000F4755" w:rsidRDefault="000F4755">
          <w:pPr>
            <w:pStyle w:val="C9101B20B2AA462499353BE1A47259CB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87F9F91F494D458B64813447784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9A67E-AEDF-4E84-B8D2-0D902F483970}"/>
      </w:docPartPr>
      <w:docPartBody>
        <w:p w:rsidR="000F4755" w:rsidRDefault="000F4755">
          <w:pPr>
            <w:pStyle w:val="6587F9F91F494D458B648134477846C9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E991786CBD43799E975F2A60D37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F4268-FDEF-4CB9-8FDA-12E12C530671}"/>
      </w:docPartPr>
      <w:docPartBody>
        <w:p w:rsidR="000F4755" w:rsidRDefault="000F4755">
          <w:pPr>
            <w:pStyle w:val="58E991786CBD43799E975F2A60D37E69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130352B7EE438BBED06F3D069A9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CE15C-EA5C-4D98-A635-054FE2C55F01}"/>
      </w:docPartPr>
      <w:docPartBody>
        <w:p w:rsidR="000F4755" w:rsidRDefault="000F4755">
          <w:pPr>
            <w:pStyle w:val="78130352B7EE438BBED06F3D069A92EC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D705A2B6774BD4A6D054925EED3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4300D-34F6-4AE0-A15C-2F21D4396DB8}"/>
      </w:docPartPr>
      <w:docPartBody>
        <w:p w:rsidR="000F4755" w:rsidRDefault="000F4755">
          <w:pPr>
            <w:pStyle w:val="0ED705A2B6774BD4A6D054925EED3C7E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44B2929EF842D398D735B13C2F0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7DAC2-93BE-49ED-B101-DFF0791D4A0B}"/>
      </w:docPartPr>
      <w:docPartBody>
        <w:p w:rsidR="000F4755" w:rsidRDefault="000F4755">
          <w:pPr>
            <w:pStyle w:val="6744B2929EF842D398D735B13C2F0C29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9473C7542E42E5910CCCEE26627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D5F78-C672-4FF7-9F1F-3847176BB974}"/>
      </w:docPartPr>
      <w:docPartBody>
        <w:p w:rsidR="000F4755" w:rsidRDefault="000F4755">
          <w:pPr>
            <w:pStyle w:val="EA9473C7542E42E5910CCCEE26627B59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1DC4D5B7D44CF884C4F1419C21D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56489-36D9-4188-94D6-4F3A401982D7}"/>
      </w:docPartPr>
      <w:docPartBody>
        <w:p w:rsidR="000F4755" w:rsidRDefault="000F4755">
          <w:pPr>
            <w:pStyle w:val="111DC4D5B7D44CF884C4F1419C21DFED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16C99D0AB74ADEBE9E009F03C75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65A95-B693-4243-AF1B-8B4DBEFE32F9}"/>
      </w:docPartPr>
      <w:docPartBody>
        <w:p w:rsidR="000F4755" w:rsidRDefault="000F4755">
          <w:pPr>
            <w:pStyle w:val="6A16C99D0AB74ADEBE9E009F03C75F7F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695FA29967374255B05AB5A7C72C5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0A731-5521-4B7E-9464-EDCBC6791121}"/>
      </w:docPartPr>
      <w:docPartBody>
        <w:p w:rsidR="000F4755" w:rsidRDefault="000F4755">
          <w:pPr>
            <w:pStyle w:val="695FA29967374255B05AB5A7C72C5B0E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9E974753C4E34D42B4593886FF222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568BF-38F2-4535-A9B9-3B0547111690}"/>
      </w:docPartPr>
      <w:docPartBody>
        <w:p w:rsidR="000F4755" w:rsidRDefault="000F4755">
          <w:pPr>
            <w:pStyle w:val="9E974753C4E34D42B4593886FF222192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CDD3BCBE154847F6BF5EF056AD074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BE0A2-0C95-4D2F-B639-38D55FC0E5A2}"/>
      </w:docPartPr>
      <w:docPartBody>
        <w:p w:rsidR="000F4755" w:rsidRDefault="000F4755">
          <w:pPr>
            <w:pStyle w:val="CDD3BCBE154847F6BF5EF056AD074713"/>
          </w:pPr>
          <w:r>
            <w:rPr>
              <w:rStyle w:val="PlaceholderText"/>
            </w:rPr>
            <w:t>0.00</w:t>
          </w:r>
        </w:p>
      </w:docPartBody>
    </w:docPart>
    <w:docPart>
      <w:docPartPr>
        <w:name w:val="26F3BA7799B04258A9C2E4B64B831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8C516-669A-4281-AFC4-0D350BFDAD06}"/>
      </w:docPartPr>
      <w:docPartBody>
        <w:p w:rsidR="000F4755" w:rsidRDefault="000F4755">
          <w:pPr>
            <w:pStyle w:val="26F3BA7799B04258A9C2E4B64B831018"/>
          </w:pPr>
          <w:r w:rsidRPr="004B63C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55"/>
    <w:rsid w:val="000F4755"/>
    <w:rsid w:val="0024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0211A7E22594615839CCD058B6D6142">
    <w:name w:val="80211A7E22594615839CCD058B6D6142"/>
  </w:style>
  <w:style w:type="paragraph" w:customStyle="1" w:styleId="06689434CDAE44A3B4A806320BF023FC">
    <w:name w:val="06689434CDAE44A3B4A806320BF023FC"/>
  </w:style>
  <w:style w:type="paragraph" w:customStyle="1" w:styleId="111375DD845A458F8A91E8F0CED148D4">
    <w:name w:val="111375DD845A458F8A91E8F0CED148D4"/>
  </w:style>
  <w:style w:type="paragraph" w:customStyle="1" w:styleId="C29C02B2987848EA937EF80628F988EB">
    <w:name w:val="C29C02B2987848EA937EF80628F988EB"/>
  </w:style>
  <w:style w:type="paragraph" w:customStyle="1" w:styleId="B0822F82D5A243D5B77FC49265DCA377">
    <w:name w:val="B0822F82D5A243D5B77FC49265DCA377"/>
  </w:style>
  <w:style w:type="paragraph" w:customStyle="1" w:styleId="FB4F084CD29D42A98CAC490C8ADE8042">
    <w:name w:val="FB4F084CD29D42A98CAC490C8ADE8042"/>
  </w:style>
  <w:style w:type="paragraph" w:customStyle="1" w:styleId="7ADFB6B42BE44B6BAAE48F70811340C7">
    <w:name w:val="7ADFB6B42BE44B6BAAE48F70811340C7"/>
  </w:style>
  <w:style w:type="paragraph" w:customStyle="1" w:styleId="2CF5C9CFE3B94B968736A46E14A3D711">
    <w:name w:val="2CF5C9CFE3B94B968736A46E14A3D711"/>
  </w:style>
  <w:style w:type="paragraph" w:customStyle="1" w:styleId="3725B3BAF5B244658EE26A9EA05E79E7">
    <w:name w:val="3725B3BAF5B244658EE26A9EA05E79E7"/>
  </w:style>
  <w:style w:type="paragraph" w:customStyle="1" w:styleId="7DCA24477143443395AC47A5262A463C">
    <w:name w:val="7DCA24477143443395AC47A5262A463C"/>
  </w:style>
  <w:style w:type="paragraph" w:customStyle="1" w:styleId="DF02027CB5644219A1487D1AC4E0556B">
    <w:name w:val="DF02027CB5644219A1487D1AC4E0556B"/>
  </w:style>
  <w:style w:type="paragraph" w:customStyle="1" w:styleId="3916168AEA8D4B7BBA0113A4692AEF58">
    <w:name w:val="3916168AEA8D4B7BBA0113A4692AEF58"/>
  </w:style>
  <w:style w:type="paragraph" w:customStyle="1" w:styleId="A5653E8E6AE54E0E876CF126516D8068">
    <w:name w:val="A5653E8E6AE54E0E876CF126516D8068"/>
  </w:style>
  <w:style w:type="paragraph" w:customStyle="1" w:styleId="C21E5F79918A41B9AB4EFC9B02A201A5">
    <w:name w:val="C21E5F79918A41B9AB4EFC9B02A201A5"/>
  </w:style>
  <w:style w:type="paragraph" w:customStyle="1" w:styleId="BB189DD137B84CC9BA6241236738C693">
    <w:name w:val="BB189DD137B84CC9BA6241236738C693"/>
  </w:style>
  <w:style w:type="paragraph" w:customStyle="1" w:styleId="A67935222C1A4601B082F2BC3FB141AB">
    <w:name w:val="A67935222C1A4601B082F2BC3FB141AB"/>
  </w:style>
  <w:style w:type="paragraph" w:customStyle="1" w:styleId="0FFC4D68760B40B6AD34550A3E81CF21">
    <w:name w:val="0FFC4D68760B40B6AD34550A3E81CF21"/>
  </w:style>
  <w:style w:type="paragraph" w:customStyle="1" w:styleId="2A8A19D802E0403F990E4E604449205A">
    <w:name w:val="2A8A19D802E0403F990E4E604449205A"/>
  </w:style>
  <w:style w:type="paragraph" w:customStyle="1" w:styleId="429CBE809E2A4CE4B57CEF878EA9BB31">
    <w:name w:val="429CBE809E2A4CE4B57CEF878EA9BB31"/>
  </w:style>
  <w:style w:type="paragraph" w:customStyle="1" w:styleId="1E615D7F51784C8C8975FA13AC32C76C">
    <w:name w:val="1E615D7F51784C8C8975FA13AC32C76C"/>
  </w:style>
  <w:style w:type="paragraph" w:customStyle="1" w:styleId="653D869DAFE14CA2A4F7DA9892D8F93A">
    <w:name w:val="653D869DAFE14CA2A4F7DA9892D8F93A"/>
  </w:style>
  <w:style w:type="paragraph" w:customStyle="1" w:styleId="DB1574ECE00D4E508F0735CD87CFE183">
    <w:name w:val="DB1574ECE00D4E508F0735CD87CFE183"/>
  </w:style>
  <w:style w:type="paragraph" w:customStyle="1" w:styleId="16CEDFD3489D4ECC9D15513C14A348AE">
    <w:name w:val="16CEDFD3489D4ECC9D15513C14A348AE"/>
  </w:style>
  <w:style w:type="paragraph" w:customStyle="1" w:styleId="279AF7DB6E35494896BDDF27FF39814D">
    <w:name w:val="279AF7DB6E35494896BDDF27FF39814D"/>
  </w:style>
  <w:style w:type="paragraph" w:customStyle="1" w:styleId="CC5A1E38174B48A1AE1E480E23181E18">
    <w:name w:val="CC5A1E38174B48A1AE1E480E23181E18"/>
  </w:style>
  <w:style w:type="paragraph" w:customStyle="1" w:styleId="42A83A248C86427396511444EBA6608D">
    <w:name w:val="42A83A248C86427396511444EBA6608D"/>
  </w:style>
  <w:style w:type="paragraph" w:customStyle="1" w:styleId="01168B71217945838CEC19877500B9FB">
    <w:name w:val="01168B71217945838CEC19877500B9FB"/>
  </w:style>
  <w:style w:type="paragraph" w:customStyle="1" w:styleId="EB13C3B2E5B14CB0AE77503AF01D0ADE">
    <w:name w:val="EB13C3B2E5B14CB0AE77503AF01D0ADE"/>
  </w:style>
  <w:style w:type="paragraph" w:customStyle="1" w:styleId="3F07C26F4F0342EAA6F20C14F26CD361">
    <w:name w:val="3F07C26F4F0342EAA6F20C14F26CD361"/>
  </w:style>
  <w:style w:type="paragraph" w:customStyle="1" w:styleId="A9DCFDA9F2464261A5C611D26C012637">
    <w:name w:val="A9DCFDA9F2464261A5C611D26C012637"/>
  </w:style>
  <w:style w:type="paragraph" w:customStyle="1" w:styleId="9027F4A8A9BE4B7BA9262E77C1980594">
    <w:name w:val="9027F4A8A9BE4B7BA9262E77C1980594"/>
  </w:style>
  <w:style w:type="paragraph" w:customStyle="1" w:styleId="70846B4BE8254EEEBA0D59885888A5E6">
    <w:name w:val="70846B4BE8254EEEBA0D59885888A5E6"/>
  </w:style>
  <w:style w:type="paragraph" w:customStyle="1" w:styleId="C9101B20B2AA462499353BE1A47259CB">
    <w:name w:val="C9101B20B2AA462499353BE1A47259CB"/>
  </w:style>
  <w:style w:type="paragraph" w:customStyle="1" w:styleId="6587F9F91F494D458B648134477846C9">
    <w:name w:val="6587F9F91F494D458B648134477846C9"/>
  </w:style>
  <w:style w:type="paragraph" w:customStyle="1" w:styleId="58E991786CBD43799E975F2A60D37E69">
    <w:name w:val="58E991786CBD43799E975F2A60D37E69"/>
  </w:style>
  <w:style w:type="paragraph" w:customStyle="1" w:styleId="78130352B7EE438BBED06F3D069A92EC">
    <w:name w:val="78130352B7EE438BBED06F3D069A92EC"/>
  </w:style>
  <w:style w:type="paragraph" w:customStyle="1" w:styleId="0ED705A2B6774BD4A6D054925EED3C7E">
    <w:name w:val="0ED705A2B6774BD4A6D054925EED3C7E"/>
  </w:style>
  <w:style w:type="paragraph" w:customStyle="1" w:styleId="6744B2929EF842D398D735B13C2F0C29">
    <w:name w:val="6744B2929EF842D398D735B13C2F0C29"/>
  </w:style>
  <w:style w:type="paragraph" w:customStyle="1" w:styleId="EA9473C7542E42E5910CCCEE26627B59">
    <w:name w:val="EA9473C7542E42E5910CCCEE26627B59"/>
  </w:style>
  <w:style w:type="paragraph" w:customStyle="1" w:styleId="111DC4D5B7D44CF884C4F1419C21DFED">
    <w:name w:val="111DC4D5B7D44CF884C4F1419C21DFED"/>
  </w:style>
  <w:style w:type="paragraph" w:customStyle="1" w:styleId="6A16C99D0AB74ADEBE9E009F03C75F7F">
    <w:name w:val="6A16C99D0AB74ADEBE9E009F03C75F7F"/>
  </w:style>
  <w:style w:type="paragraph" w:customStyle="1" w:styleId="695FA29967374255B05AB5A7C72C5B0E">
    <w:name w:val="695FA29967374255B05AB5A7C72C5B0E"/>
  </w:style>
  <w:style w:type="paragraph" w:customStyle="1" w:styleId="9E974753C4E34D42B4593886FF222192">
    <w:name w:val="9E974753C4E34D42B4593886FF222192"/>
  </w:style>
  <w:style w:type="paragraph" w:customStyle="1" w:styleId="CDD3BCBE154847F6BF5EF056AD074713">
    <w:name w:val="CDD3BCBE154847F6BF5EF056AD074713"/>
  </w:style>
  <w:style w:type="paragraph" w:customStyle="1" w:styleId="26F3BA7799B04258A9C2E4B64B831018">
    <w:name w:val="26F3BA7799B04258A9C2E4B64B83101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6C93EA-A513-4C01-ACD0-1A6CFD652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УЗПТ (2)</Template>
  <TotalTime>0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Belyanov</dc:creator>
  <cp:keywords/>
  <dc:description/>
  <cp:lastModifiedBy>Martin Belyanov</cp:lastModifiedBy>
  <cp:revision>1</cp:revision>
  <dcterms:created xsi:type="dcterms:W3CDTF">2026-07-30T12:23:00Z</dcterms:created>
  <dcterms:modified xsi:type="dcterms:W3CDTF">2026-07-30T12:23:00Z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">
    <vt:lpwstr>УЗПТ-Click or tap here to enter text.-160605</vt:lpwstr>
  </property>
</Properties>
</file>